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71F" w:rsidRDefault="00244812" w:rsidP="00D2071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1" locked="0" layoutInCell="1" allowOverlap="1" wp14:anchorId="114B73EB" wp14:editId="16AAAA48">
                <wp:simplePos x="0" y="0"/>
                <wp:positionH relativeFrom="column">
                  <wp:posOffset>969645</wp:posOffset>
                </wp:positionH>
                <wp:positionV relativeFrom="page">
                  <wp:posOffset>914400</wp:posOffset>
                </wp:positionV>
                <wp:extent cx="3013710" cy="1628775"/>
                <wp:effectExtent l="0" t="0" r="0" b="9525"/>
                <wp:wrapTight wrapText="bothSides">
                  <wp:wrapPolygon edited="0">
                    <wp:start x="0" y="0"/>
                    <wp:lineTo x="0" y="21474"/>
                    <wp:lineTo x="21436" y="21474"/>
                    <wp:lineTo x="21436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3710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7B9" w:rsidRDefault="007237B9" w:rsidP="003E6F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7237B9" w:rsidRDefault="007237B9" w:rsidP="003E6F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7237B9" w:rsidRDefault="008564A9" w:rsidP="003E6F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EMPLOYEE MANAGEMENT</w:t>
                            </w:r>
                          </w:p>
                          <w:p w:rsidR="008564A9" w:rsidRDefault="008564A9" w:rsidP="003E6F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SYSTEM</w:t>
                            </w:r>
                          </w:p>
                          <w:p w:rsidR="008564A9" w:rsidRPr="000301E3" w:rsidRDefault="008564A9" w:rsidP="003E6FED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B73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6.35pt;margin-top:1in;width:237.3pt;height:128.25pt;z-index:-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" stroked="f">
                <v:textbox>
                  <w:txbxContent>
                    <w:p w:rsidR="007237B9" w:rsidRDefault="007237B9" w:rsidP="003E6FED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</w:p>
                    <w:p w:rsidR="007237B9" w:rsidRDefault="007237B9" w:rsidP="003E6FED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</w:p>
                    <w:p w:rsidR="007237B9" w:rsidRDefault="008564A9" w:rsidP="003E6FED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EMPLOYEE MANAGEMENT</w:t>
                      </w:r>
                    </w:p>
                    <w:p w:rsidR="008564A9" w:rsidRDefault="008564A9" w:rsidP="003E6FED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SYSTEM</w:t>
                      </w:r>
                    </w:p>
                    <w:p w:rsidR="008564A9" w:rsidRPr="000301E3" w:rsidRDefault="008564A9" w:rsidP="003E6FED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3392" behindDoc="1" locked="0" layoutInCell="1" allowOverlap="1" wp14:anchorId="770A51BB" wp14:editId="61EE62A6">
            <wp:simplePos x="0" y="0"/>
            <wp:positionH relativeFrom="column">
              <wp:posOffset>4145280</wp:posOffset>
            </wp:positionH>
            <wp:positionV relativeFrom="page">
              <wp:posOffset>1276350</wp:posOffset>
            </wp:positionV>
            <wp:extent cx="1367155" cy="806450"/>
            <wp:effectExtent l="0" t="0" r="4445" b="0"/>
            <wp:wrapTight wrapText="bothSides">
              <wp:wrapPolygon edited="0">
                <wp:start x="0" y="0"/>
                <wp:lineTo x="0" y="20920"/>
                <wp:lineTo x="21369" y="20920"/>
                <wp:lineTo x="21369" y="0"/>
                <wp:lineTo x="0" y="0"/>
              </wp:wrapPolygon>
            </wp:wrapTight>
            <wp:docPr id="22" name="Picture 1" descr="Description: Description: http://mcet.in/mcet_alpha/images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http://mcet.in/mcet_alpha/images/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ADB">
        <w:rPr>
          <w:noProof/>
        </w:rPr>
        <w:drawing>
          <wp:anchor distT="0" distB="0" distL="114300" distR="114300" simplePos="0" relativeHeight="251641344" behindDoc="1" locked="0" layoutInCell="1" allowOverlap="0" wp14:anchorId="11ADFAEB" wp14:editId="5A7FBEF2">
            <wp:simplePos x="0" y="0"/>
            <wp:positionH relativeFrom="column">
              <wp:posOffset>-468630</wp:posOffset>
            </wp:positionH>
            <wp:positionV relativeFrom="page">
              <wp:posOffset>1143000</wp:posOffset>
            </wp:positionV>
            <wp:extent cx="1038225" cy="1009650"/>
            <wp:effectExtent l="0" t="0" r="9525" b="0"/>
            <wp:wrapTight wrapText="bothSides">
              <wp:wrapPolygon edited="0">
                <wp:start x="0" y="0"/>
                <wp:lineTo x="0" y="21192"/>
                <wp:lineTo x="21402" y="21192"/>
                <wp:lineTo x="21402" y="0"/>
                <wp:lineTo x="0" y="0"/>
              </wp:wrapPolygon>
            </wp:wrapTight>
            <wp:docPr id="21" name="Picture 2" descr="Description: Description: http://3.bp.blogspot.com/-jc9s0jwkiHQ/UFEx20uanCI/AAAAAAAABrU/ac-5q1DwvEM/s1600/anna_university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Description: http://3.bp.blogspot.com/-jc9s0jwkiHQ/UFEx20uanCI/AAAAAAAABrU/ac-5q1DwvEM/s1600/anna_university_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1E3" w:rsidRDefault="000301E3" w:rsidP="00D2071F">
      <w:pPr>
        <w:jc w:val="center"/>
        <w:rPr>
          <w:b/>
          <w:sz w:val="28"/>
          <w:szCs w:val="28"/>
        </w:rPr>
      </w:pPr>
    </w:p>
    <w:p w:rsidR="00137F0D" w:rsidRDefault="00137F0D" w:rsidP="00D2071F">
      <w:pPr>
        <w:jc w:val="center"/>
        <w:rPr>
          <w:b/>
          <w:sz w:val="28"/>
          <w:szCs w:val="28"/>
        </w:rPr>
      </w:pPr>
    </w:p>
    <w:p w:rsidR="00874749" w:rsidRDefault="00874749" w:rsidP="00874749">
      <w:pPr>
        <w:spacing w:after="12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44812" w:rsidRDefault="00BC3157" w:rsidP="00874749">
      <w:pPr>
        <w:spacing w:after="12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464" behindDoc="1" locked="0" layoutInCell="1" allowOverlap="1" wp14:anchorId="1DEF8E86" wp14:editId="0A3B7F34">
                <wp:simplePos x="0" y="0"/>
                <wp:positionH relativeFrom="column">
                  <wp:posOffset>-227965</wp:posOffset>
                </wp:positionH>
                <wp:positionV relativeFrom="page">
                  <wp:posOffset>2527935</wp:posOffset>
                </wp:positionV>
                <wp:extent cx="5400040" cy="1962150"/>
                <wp:effectExtent l="0" t="0" r="0" b="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DataBase Management System Lab (16ITL42) </w:t>
                            </w: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Experiment No. 09 - Project Report </w:t>
                            </w: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Submitted by</w:t>
                            </w:r>
                          </w:p>
                          <w:p w:rsidR="00CF1C0E" w:rsidRDefault="00CF1C0E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237B9" w:rsidRDefault="008564A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C.PRAVEEN KUMAR (17BIT050)</w:t>
                            </w: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B.Tech. Information Technology</w:t>
                            </w: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237B9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237B9" w:rsidRPr="00D9475A" w:rsidRDefault="007237B9" w:rsidP="00D9475A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F8E86" id="_x0000_s1027" type="#_x0000_t202" style="position:absolute;left:0;text-align:left;margin-left:-17.95pt;margin-top:199.05pt;width:425.2pt;height:154.5pt;z-index:-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" stroked="f">
                <v:textbox>
                  <w:txbxContent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DataBase Management System Lab (16ITL42) </w:t>
                      </w: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Experiment No. 09 - Project Report </w:t>
                      </w: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Submitted by</w:t>
                      </w:r>
                    </w:p>
                    <w:p w:rsidR="00CF1C0E" w:rsidRDefault="00CF1C0E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237B9" w:rsidRDefault="008564A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C.PRAVEEN KUMAR (17BIT050)</w:t>
                      </w: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B.Tech. Information Technology</w:t>
                      </w: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237B9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237B9" w:rsidRPr="00D9475A" w:rsidRDefault="007237B9" w:rsidP="00D9475A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874749" w:rsidRDefault="00432AB2" w:rsidP="00874749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440" behindDoc="1" locked="0" layoutInCell="1" allowOverlap="1" wp14:anchorId="3A86E985" wp14:editId="64B96AC1">
                <wp:simplePos x="0" y="0"/>
                <wp:positionH relativeFrom="column">
                  <wp:posOffset>-226060</wp:posOffset>
                </wp:positionH>
                <wp:positionV relativeFrom="page">
                  <wp:posOffset>4740275</wp:posOffset>
                </wp:positionV>
                <wp:extent cx="5399405" cy="4010660"/>
                <wp:effectExtent l="0" t="0" r="0" b="889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9405" cy="401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Bachelor of Technology</w:t>
                            </w:r>
                          </w:p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in</w:t>
                            </w:r>
                          </w:p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Information Technology</w:t>
                            </w:r>
                          </w:p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237B9" w:rsidRPr="00E33043" w:rsidRDefault="007237B9" w:rsidP="00432AB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Dr. Mahalingam College of Engineering and Technology </w:t>
                            </w:r>
                          </w:p>
                          <w:p w:rsidR="007237B9" w:rsidRPr="00E33043" w:rsidRDefault="007237B9" w:rsidP="00432AB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Pollachi - 642003</w:t>
                            </w:r>
                          </w:p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An Autonomous Institution </w:t>
                            </w:r>
                          </w:p>
                          <w:p w:rsidR="007237B9" w:rsidRPr="00E33043" w:rsidRDefault="007237B9" w:rsidP="00432AB2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E3304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Affiliated to Anna University, Chennai - 600 025</w:t>
                            </w:r>
                          </w:p>
                          <w:p w:rsidR="007237B9" w:rsidRPr="00E33043" w:rsidRDefault="007237B9" w:rsidP="00432AB2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April / May 2019</w:t>
                            </w:r>
                          </w:p>
                          <w:p w:rsidR="007237B9" w:rsidRPr="00D27C7E" w:rsidRDefault="007237B9" w:rsidP="00432AB2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6E985" id="_x0000_s1028" type="#_x0000_t202" style="position:absolute;left:0;text-align:left;margin-left:-17.8pt;margin-top:373.25pt;width:425.15pt;height:315.8pt;z-index:-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" stroked="f">
                <v:textbox>
                  <w:txbxContent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Bachelor of Technology</w:t>
                      </w:r>
                    </w:p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in</w:t>
                      </w:r>
                    </w:p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Information Technology</w:t>
                      </w:r>
                    </w:p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237B9" w:rsidRPr="00E33043" w:rsidRDefault="007237B9" w:rsidP="00432AB2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Dr. Mahalingam College of Engineering and Technology </w:t>
                      </w:r>
                    </w:p>
                    <w:p w:rsidR="007237B9" w:rsidRPr="00E33043" w:rsidRDefault="007237B9" w:rsidP="00432AB2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Pollachi - 642003</w:t>
                      </w:r>
                    </w:p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An Autonomous Institution </w:t>
                      </w:r>
                    </w:p>
                    <w:p w:rsidR="007237B9" w:rsidRPr="00E33043" w:rsidRDefault="007237B9" w:rsidP="00432AB2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E3304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Affiliated to Anna University, Chennai - 600 025</w:t>
                      </w:r>
                    </w:p>
                    <w:p w:rsidR="007237B9" w:rsidRPr="00E33043" w:rsidRDefault="007237B9" w:rsidP="00432AB2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April / May 2019</w:t>
                      </w:r>
                    </w:p>
                    <w:p w:rsidR="007237B9" w:rsidRPr="00D27C7E" w:rsidRDefault="007237B9" w:rsidP="00432AB2">
                      <w:pPr>
                        <w:spacing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EA7161" w:rsidRDefault="00EA7161">
      <w:pPr>
        <w:spacing w:after="0" w:line="240" w:lineRule="auto"/>
        <w:rPr>
          <w:rFonts w:ascii="Times New Roman" w:hAnsi="Times New Roman"/>
        </w:rPr>
      </w:pPr>
    </w:p>
    <w:p w:rsidR="0063688C" w:rsidRDefault="00844661" w:rsidP="00844661">
      <w:pPr>
        <w:jc w:val="center"/>
        <w:rPr>
          <w:rFonts w:ascii="Times New Roman" w:hAnsi="Times New Roman"/>
          <w:b/>
          <w:sz w:val="24"/>
          <w:szCs w:val="24"/>
        </w:rPr>
      </w:pPr>
      <w:r w:rsidRPr="000151C8">
        <w:rPr>
          <w:rFonts w:ascii="Times New Roman" w:hAnsi="Times New Roman"/>
          <w:b/>
          <w:sz w:val="24"/>
          <w:szCs w:val="24"/>
        </w:rPr>
        <w:lastRenderedPageBreak/>
        <w:t>TABLE OF CONTENTS</w:t>
      </w:r>
    </w:p>
    <w:p w:rsidR="000151C8" w:rsidRPr="000151C8" w:rsidRDefault="000151C8" w:rsidP="00844661">
      <w:pPr>
        <w:jc w:val="center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5850"/>
        <w:gridCol w:w="1143"/>
      </w:tblGrid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151C8">
              <w:rPr>
                <w:rFonts w:ascii="Times New Roman" w:hAnsi="Times New Roman"/>
                <w:b/>
                <w:sz w:val="24"/>
                <w:szCs w:val="24"/>
              </w:rPr>
              <w:t>S.No.</w:t>
            </w:r>
          </w:p>
        </w:tc>
        <w:tc>
          <w:tcPr>
            <w:tcW w:w="5850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151C8">
              <w:rPr>
                <w:rFonts w:ascii="Times New Roman" w:hAnsi="Times New Roman"/>
                <w:b/>
                <w:sz w:val="24"/>
                <w:szCs w:val="24"/>
              </w:rPr>
              <w:t>Chapter Title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151C8">
              <w:rPr>
                <w:rFonts w:ascii="Times New Roman" w:hAnsi="Times New Roman"/>
                <w:b/>
                <w:sz w:val="24"/>
                <w:szCs w:val="24"/>
              </w:rPr>
              <w:t>Page No.</w:t>
            </w:r>
          </w:p>
        </w:tc>
      </w:tr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850" w:type="dxa"/>
            <w:vAlign w:val="center"/>
          </w:tcPr>
          <w:p w:rsidR="00BC3157" w:rsidRPr="000151C8" w:rsidRDefault="000151C8" w:rsidP="000151C8">
            <w:pPr>
              <w:spacing w:before="120" w:after="120"/>
              <w:rPr>
                <w:rFonts w:ascii="Times New Roman" w:hAnsi="Times New Roman"/>
                <w:bCs/>
                <w:sz w:val="24"/>
                <w:szCs w:val="24"/>
              </w:rPr>
            </w:pPr>
            <w:r w:rsidRPr="000151C8">
              <w:rPr>
                <w:rFonts w:ascii="Times New Roman" w:hAnsi="Times New Roman"/>
                <w:bCs/>
                <w:sz w:val="24"/>
                <w:szCs w:val="24"/>
              </w:rPr>
              <w:t>Abstract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850" w:type="dxa"/>
            <w:vAlign w:val="center"/>
          </w:tcPr>
          <w:p w:rsidR="00BC3157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ER</w:t>
            </w:r>
            <w:r w:rsidRPr="000151C8">
              <w:rPr>
                <w:rFonts w:ascii="Times New Roman" w:hAnsi="Times New Roman"/>
                <w:sz w:val="24"/>
                <w:szCs w:val="24"/>
              </w:rPr>
              <w:t xml:space="preserve"> Diagram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850" w:type="dxa"/>
            <w:vAlign w:val="center"/>
          </w:tcPr>
          <w:p w:rsidR="00BC3157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Data Base Implementation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850" w:type="dxa"/>
            <w:vAlign w:val="center"/>
          </w:tcPr>
          <w:p w:rsidR="00BC3157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Project Code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3157" w:rsidTr="000151C8">
        <w:trPr>
          <w:jc w:val="center"/>
        </w:trPr>
        <w:tc>
          <w:tcPr>
            <w:tcW w:w="1728" w:type="dxa"/>
            <w:vAlign w:val="center"/>
          </w:tcPr>
          <w:p w:rsidR="00BC3157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5850" w:type="dxa"/>
            <w:vAlign w:val="center"/>
          </w:tcPr>
          <w:p w:rsidR="00BC3157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Results</w:t>
            </w:r>
          </w:p>
        </w:tc>
        <w:tc>
          <w:tcPr>
            <w:tcW w:w="1143" w:type="dxa"/>
            <w:vAlign w:val="center"/>
          </w:tcPr>
          <w:p w:rsidR="00BC3157" w:rsidRPr="000151C8" w:rsidRDefault="00BC3157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51C8" w:rsidTr="000151C8">
        <w:trPr>
          <w:jc w:val="center"/>
        </w:trPr>
        <w:tc>
          <w:tcPr>
            <w:tcW w:w="1728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5850" w:type="dxa"/>
            <w:vAlign w:val="center"/>
          </w:tcPr>
          <w:p w:rsidR="000151C8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Conclusion</w:t>
            </w:r>
          </w:p>
        </w:tc>
        <w:tc>
          <w:tcPr>
            <w:tcW w:w="1143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51C8" w:rsidTr="000151C8">
        <w:trPr>
          <w:jc w:val="center"/>
        </w:trPr>
        <w:tc>
          <w:tcPr>
            <w:tcW w:w="1728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5850" w:type="dxa"/>
            <w:vAlign w:val="center"/>
          </w:tcPr>
          <w:p w:rsidR="000151C8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Future Work</w:t>
            </w:r>
          </w:p>
        </w:tc>
        <w:tc>
          <w:tcPr>
            <w:tcW w:w="1143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51C8" w:rsidTr="000151C8">
        <w:trPr>
          <w:jc w:val="center"/>
        </w:trPr>
        <w:tc>
          <w:tcPr>
            <w:tcW w:w="1728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5850" w:type="dxa"/>
            <w:vAlign w:val="center"/>
          </w:tcPr>
          <w:p w:rsidR="000151C8" w:rsidRPr="000151C8" w:rsidRDefault="000151C8" w:rsidP="000151C8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 w:rsidRPr="000151C8">
              <w:rPr>
                <w:rFonts w:ascii="Times New Roman" w:hAnsi="Times New Roman"/>
                <w:sz w:val="24"/>
                <w:szCs w:val="24"/>
              </w:rPr>
              <w:t>References</w:t>
            </w:r>
          </w:p>
        </w:tc>
        <w:tc>
          <w:tcPr>
            <w:tcW w:w="1143" w:type="dxa"/>
            <w:vAlign w:val="center"/>
          </w:tcPr>
          <w:p w:rsidR="000151C8" w:rsidRPr="000151C8" w:rsidRDefault="000151C8" w:rsidP="000151C8">
            <w:pPr>
              <w:spacing w:before="120" w:after="12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C3157" w:rsidRPr="00BC3157" w:rsidRDefault="00BC3157" w:rsidP="000151C8">
      <w:pPr>
        <w:rPr>
          <w:rFonts w:ascii="Times New Roman" w:hAnsi="Times New Roman"/>
          <w:sz w:val="24"/>
          <w:szCs w:val="24"/>
        </w:rPr>
        <w:sectPr w:rsidR="00BC3157" w:rsidRPr="00BC3157" w:rsidSect="00B25ADB">
          <w:footerReference w:type="default" r:id="rId10"/>
          <w:type w:val="continuous"/>
          <w:pgSz w:w="11907" w:h="16839" w:code="9"/>
          <w:pgMar w:top="1701" w:right="1134" w:bottom="1701" w:left="2268" w:header="720" w:footer="720" w:gutter="0"/>
          <w:pgNumType w:fmt="lowerRoman" w:start="4"/>
          <w:cols w:space="720"/>
          <w:docGrid w:linePitch="360"/>
        </w:sectPr>
      </w:pPr>
    </w:p>
    <w:p w:rsidR="00BC3157" w:rsidRDefault="00BC3157" w:rsidP="00D567F0">
      <w:pPr>
        <w:rPr>
          <w:rFonts w:ascii="Times New Roman" w:hAnsi="Times New Roman"/>
          <w:bCs/>
          <w:sz w:val="24"/>
          <w:szCs w:val="24"/>
        </w:rPr>
      </w:pPr>
    </w:p>
    <w:p w:rsidR="00134D08" w:rsidRDefault="00134D08" w:rsidP="00D567F0">
      <w:pPr>
        <w:rPr>
          <w:rFonts w:ascii="Times New Roman" w:hAnsi="Times New Roman"/>
          <w:bCs/>
          <w:sz w:val="24"/>
          <w:szCs w:val="24"/>
        </w:rPr>
      </w:pPr>
    </w:p>
    <w:p w:rsidR="00E17C13" w:rsidRDefault="00E17C13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  <w:r w:rsidRPr="00602868">
        <w:rPr>
          <w:rFonts w:ascii="Times New Roman" w:hAnsi="Times New Roman"/>
          <w:b/>
          <w:bCs/>
          <w:sz w:val="24"/>
          <w:szCs w:val="24"/>
        </w:rPr>
        <w:lastRenderedPageBreak/>
        <w:t>ABSTRACT:</w:t>
      </w:r>
    </w:p>
    <w:p w:rsidR="004D1D54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                   </w:t>
      </w:r>
    </w:p>
    <w:p w:rsidR="004D1D54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                      EMPLOYEE MANAGEMENT SYSTEM</w:t>
      </w:r>
    </w:p>
    <w:p w:rsidR="004D1D54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4D1D54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4D1D54" w:rsidRPr="00602868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7237B9" w:rsidRDefault="007237B9" w:rsidP="00D567F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Employee Management System is a distributed application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,developed to maintain the details of employees working in any organization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.The Employee Management System has been developed to override the problems prevailing in the practicing manual system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.It maintains the information about the personal and official details of the employees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.This project aims to simplify the task of maintaining records of the employee of company.</w:t>
      </w:r>
    </w:p>
    <w:p w:rsidR="004D1D54" w:rsidRDefault="007237B9" w:rsidP="00D567F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</w:t>
      </w:r>
    </w:p>
    <w:p w:rsidR="007237B9" w:rsidRDefault="007237B9" w:rsidP="00D567F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To develop an well-designed database to store employee information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.Provides full functional reports to management of company</w:t>
      </w:r>
      <w:r w:rsidR="004D1D5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.The objective of this project is to provide a comprehensive approach towards the man</w:t>
      </w:r>
      <w:r w:rsidR="004D1D54">
        <w:rPr>
          <w:rFonts w:ascii="Times New Roman" w:hAnsi="Times New Roman"/>
          <w:bCs/>
          <w:sz w:val="28"/>
          <w:szCs w:val="28"/>
        </w:rPr>
        <w:t>agement of employee information.</w:t>
      </w:r>
    </w:p>
    <w:p w:rsidR="004D1D54" w:rsidRDefault="004D1D54" w:rsidP="00D567F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</w:t>
      </w:r>
    </w:p>
    <w:p w:rsidR="004D1D54" w:rsidRPr="007237B9" w:rsidRDefault="004D1D54" w:rsidP="00D567F0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This project helps in maintaining the computerized employee details ,calculate the salary ,easy attendance marking ,easy calculation of various leave in categories.</w: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4D1D54" w:rsidRDefault="004D1D54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ER DIAGRAM:</w: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B10BBC" w:rsidRDefault="00B10BBC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B10BBC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E3366E4" wp14:editId="64FEE496">
                <wp:simplePos x="0" y="0"/>
                <wp:positionH relativeFrom="column">
                  <wp:posOffset>198120</wp:posOffset>
                </wp:positionH>
                <wp:positionV relativeFrom="paragraph">
                  <wp:posOffset>163195</wp:posOffset>
                </wp:positionV>
                <wp:extent cx="838200" cy="4667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366E4" id="Oval 12" o:spid="_x0000_s1029" style="position:absolute;margin-left:15.6pt;margin-top:12.85pt;width:66pt;height:36.7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794D25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38CDCCD" wp14:editId="3DFF6ECD">
                <wp:simplePos x="0" y="0"/>
                <wp:positionH relativeFrom="column">
                  <wp:posOffset>3512820</wp:posOffset>
                </wp:positionH>
                <wp:positionV relativeFrom="paragraph">
                  <wp:posOffset>10795</wp:posOffset>
                </wp:positionV>
                <wp:extent cx="1038225" cy="5238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23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Pr="00794D25" w:rsidRDefault="007237B9" w:rsidP="00794D2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8CDCCD" id="Oval 17" o:spid="_x0000_s1030" style="position:absolute;margin-left:276.6pt;margin-top:.85pt;width:81.75pt;height:41.25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" fillcolor="white [3201]" strokecolor="#f79646 [3209]" strokeweight="2pt">
                <v:textbox>
                  <w:txbxContent>
                    <w:p w:rsidR="007237B9" w:rsidRPr="00794D25" w:rsidRDefault="007237B9" w:rsidP="00794D2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BRANCH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4065270</wp:posOffset>
                </wp:positionH>
                <wp:positionV relativeFrom="paragraph">
                  <wp:posOffset>225425</wp:posOffset>
                </wp:positionV>
                <wp:extent cx="0" cy="447675"/>
                <wp:effectExtent l="0" t="0" r="19050" b="2857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1B08F" id="Straight Connector 202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pt,17.75pt" to="320.1pt,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626745</wp:posOffset>
                </wp:positionH>
                <wp:positionV relativeFrom="paragraph">
                  <wp:posOffset>292100</wp:posOffset>
                </wp:positionV>
                <wp:extent cx="47625" cy="457200"/>
                <wp:effectExtent l="0" t="0" r="28575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6CEEF" id="Straight Connector 19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35pt,23pt" to="53.1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63D5D6F9" wp14:editId="1DA507B2">
                <wp:simplePos x="0" y="0"/>
                <wp:positionH relativeFrom="column">
                  <wp:posOffset>-611505</wp:posOffset>
                </wp:positionH>
                <wp:positionV relativeFrom="paragraph">
                  <wp:posOffset>187325</wp:posOffset>
                </wp:positionV>
                <wp:extent cx="809625" cy="4000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D5D6F9" id="Oval 11" o:spid="_x0000_s1031" style="position:absolute;margin-left:-48.15pt;margin-top:14.75pt;width:63.75pt;height:31.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294AFDA" wp14:editId="7D2B1B7A">
                <wp:simplePos x="0" y="0"/>
                <wp:positionH relativeFrom="column">
                  <wp:posOffset>1055370</wp:posOffset>
                </wp:positionH>
                <wp:positionV relativeFrom="paragraph">
                  <wp:posOffset>111125</wp:posOffset>
                </wp:positionV>
                <wp:extent cx="847725" cy="44767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DEPT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94AFDA" id="Oval 13" o:spid="_x0000_s1032" style="position:absolute;margin-left:83.1pt;margin-top:8.75pt;width:66.75pt;height:35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DEPT</w:t>
                      </w:r>
                    </w:p>
                  </w:txbxContent>
                </v:textbox>
              </v:oval>
            </w:pict>
          </mc:Fallback>
        </mc:AlternateContent>
      </w:r>
      <w:r w:rsidR="00794D25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3511526" wp14:editId="28A50B61">
                <wp:simplePos x="0" y="0"/>
                <wp:positionH relativeFrom="column">
                  <wp:posOffset>4608195</wp:posOffset>
                </wp:positionH>
                <wp:positionV relativeFrom="paragraph">
                  <wp:posOffset>34925</wp:posOffset>
                </wp:positionV>
                <wp:extent cx="847725" cy="447675"/>
                <wp:effectExtent l="0" t="0" r="28575" b="2857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511526" id="Oval 18" o:spid="_x0000_s1033" style="position:absolute;margin-left:362.85pt;margin-top:2.75pt;width:66.75pt;height:35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CITY</w:t>
                      </w:r>
                    </w:p>
                  </w:txbxContent>
                </v:textbox>
              </v:oval>
            </w:pict>
          </mc:Fallback>
        </mc:AlternateContent>
      </w:r>
      <w:r w:rsidR="00794D25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EB24108" wp14:editId="7775C3F8">
                <wp:simplePos x="0" y="0"/>
                <wp:positionH relativeFrom="column">
                  <wp:posOffset>2598420</wp:posOffset>
                </wp:positionH>
                <wp:positionV relativeFrom="paragraph">
                  <wp:posOffset>6350</wp:posOffset>
                </wp:positionV>
                <wp:extent cx="809625" cy="46672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B24108" id="Oval 16" o:spid="_x0000_s1034" style="position:absolute;margin-left:204.6pt;margin-top:.5pt;width:63.75pt;height:36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3265170</wp:posOffset>
                </wp:positionH>
                <wp:positionV relativeFrom="paragraph">
                  <wp:posOffset>96520</wp:posOffset>
                </wp:positionV>
                <wp:extent cx="323850" cy="257175"/>
                <wp:effectExtent l="0" t="0" r="19050" b="28575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029EAE" id="Straight Connector 203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pt,7.6pt" to="282.6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201295</wp:posOffset>
                </wp:positionV>
                <wp:extent cx="66675" cy="200025"/>
                <wp:effectExtent l="0" t="0" r="28575" b="2857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D95F6" id="Straight Connector 196" o:spid="_x0000_s1026" style="position:absolute;flip:x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6pt,15.85pt" to="98.8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179070</wp:posOffset>
                </wp:positionH>
                <wp:positionV relativeFrom="paragraph">
                  <wp:posOffset>153670</wp:posOffset>
                </wp:positionV>
                <wp:extent cx="238125" cy="247650"/>
                <wp:effectExtent l="0" t="0" r="28575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EFD2A" id="Straight Connector 193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1pt,12.1pt" to="32.85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D91FC8" wp14:editId="3AA4F607">
                <wp:simplePos x="0" y="0"/>
                <wp:positionH relativeFrom="column">
                  <wp:posOffset>-811530</wp:posOffset>
                </wp:positionH>
                <wp:positionV relativeFrom="paragraph">
                  <wp:posOffset>382270</wp:posOffset>
                </wp:positionV>
                <wp:extent cx="895350" cy="45720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D91FC8" id="Oval 24" o:spid="_x0000_s1035" style="position:absolute;margin-left:-63.9pt;margin-top:30.1pt;width:70.5pt;height:36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AGE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2862246" wp14:editId="6EDD947E">
                <wp:simplePos x="0" y="0"/>
                <wp:positionH relativeFrom="column">
                  <wp:posOffset>1931670</wp:posOffset>
                </wp:positionH>
                <wp:positionV relativeFrom="paragraph">
                  <wp:posOffset>287020</wp:posOffset>
                </wp:positionV>
                <wp:extent cx="1238250" cy="647700"/>
                <wp:effectExtent l="0" t="0" r="19050" b="19050"/>
                <wp:wrapNone/>
                <wp:docPr id="14" name="Flowchart: Decisi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477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Pr="00794D25" w:rsidRDefault="007237B9" w:rsidP="00794D2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6224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4" o:spid="_x0000_s1036" type="#_x0000_t110" style="position:absolute;margin-left:152.1pt;margin-top:22.6pt;width:97.5pt;height:5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" fillcolor="white [3201]" strokecolor="#f79646 [3209]" strokeweight="2pt">
                <v:textbox>
                  <w:txbxContent>
                    <w:p w:rsidR="007237B9" w:rsidRPr="00794D25" w:rsidRDefault="007237B9" w:rsidP="00794D2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WORKS</w:t>
                      </w:r>
                    </w:p>
                  </w:txbxContent>
                </v:textbox>
              </v:shape>
            </w:pict>
          </mc:Fallback>
        </mc:AlternateContent>
      </w: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263524</wp:posOffset>
                </wp:positionV>
                <wp:extent cx="257175" cy="28575"/>
                <wp:effectExtent l="0" t="0" r="28575" b="28575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852D29" id="Straight Connector 204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1pt,20.75pt" to="376.3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1217295</wp:posOffset>
                </wp:positionH>
                <wp:positionV relativeFrom="paragraph">
                  <wp:posOffset>282575</wp:posOffset>
                </wp:positionV>
                <wp:extent cx="733425" cy="9525"/>
                <wp:effectExtent l="0" t="0" r="28575" b="28575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2FC0A" id="Straight Connector 198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85pt,22.25pt" to="153.6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3160395</wp:posOffset>
                </wp:positionH>
                <wp:positionV relativeFrom="paragraph">
                  <wp:posOffset>263525</wp:posOffset>
                </wp:positionV>
                <wp:extent cx="419100" cy="19050"/>
                <wp:effectExtent l="0" t="0" r="19050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637BA" id="Straight Connector 197" o:spid="_x0000_s1026" style="position:absolute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85pt,20.75pt" to="281.8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311150</wp:posOffset>
                </wp:positionV>
                <wp:extent cx="257175" cy="9525"/>
                <wp:effectExtent l="0" t="0" r="28575" b="2857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822A5" id="Straight Connector 194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24.5pt" to="26.8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1E23F40" wp14:editId="0FA16936">
                <wp:simplePos x="0" y="0"/>
                <wp:positionH relativeFrom="column">
                  <wp:posOffset>340995</wp:posOffset>
                </wp:positionH>
                <wp:positionV relativeFrom="paragraph">
                  <wp:posOffset>73025</wp:posOffset>
                </wp:positionV>
                <wp:extent cx="866775" cy="4381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23F40" id="Rectangle 10" o:spid="_x0000_s1037" style="position:absolute;margin-left:26.85pt;margin-top:5.75pt;width:68.25pt;height:34.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  <w:r w:rsidR="000C0647" w:rsidRPr="000C0647">
        <w:rPr>
          <w:rFonts w:ascii="Times New Roman" w:hAnsi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0EAA13F" wp14:editId="5438D82B">
                <wp:simplePos x="0" y="0"/>
                <wp:positionH relativeFrom="column">
                  <wp:posOffset>4779645</wp:posOffset>
                </wp:positionH>
                <wp:positionV relativeFrom="paragraph">
                  <wp:posOffset>6350</wp:posOffset>
                </wp:positionV>
                <wp:extent cx="1200150" cy="62865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628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Pr="000C0647" w:rsidRDefault="007237B9" w:rsidP="000C064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EMPLOYEES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AA13F" id="Oval 19" o:spid="_x0000_s1038" style="position:absolute;margin-left:376.35pt;margin-top:.5pt;width:94.5pt;height:49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" fillcolor="white [3201]" strokecolor="#f79646 [3209]" strokeweight="2pt">
                <v:textbox>
                  <w:txbxContent>
                    <w:p w:rsidR="007237B9" w:rsidRPr="000C0647" w:rsidRDefault="007237B9" w:rsidP="000C064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EMPLOYEES</w:t>
                      </w:r>
                    </w:p>
                  </w:txbxContent>
                </v:textbox>
              </v:oval>
            </w:pict>
          </mc:Fallback>
        </mc:AlternateContent>
      </w:r>
      <w:r w:rsidR="00794D25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3C9C1E3" wp14:editId="0E1FFA42">
                <wp:simplePos x="0" y="0"/>
                <wp:positionH relativeFrom="column">
                  <wp:posOffset>3569970</wp:posOffset>
                </wp:positionH>
                <wp:positionV relativeFrom="paragraph">
                  <wp:posOffset>6350</wp:posOffset>
                </wp:positionV>
                <wp:extent cx="942975" cy="4762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794D25">
                            <w:pPr>
                              <w:jc w:val="center"/>
                            </w:pPr>
                            <w:r>
                              <w:t>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9C1E3" id="Rectangle 15" o:spid="_x0000_s1039" style="position:absolute;margin-left:281.1pt;margin-top:.5pt;width:74.25pt;height:37.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" fillcolor="white [3201]" strokecolor="#f79646 [3209]" strokeweight="2pt">
                <v:textbox>
                  <w:txbxContent>
                    <w:p w:rsidR="007237B9" w:rsidRDefault="007237B9" w:rsidP="00794D25">
                      <w:pPr>
                        <w:jc w:val="center"/>
                      </w:pPr>
                      <w:r>
                        <w:t>COMPANY</w:t>
                      </w:r>
                    </w:p>
                  </w:txbxContent>
                </v:textbox>
              </v:rect>
            </w:pict>
          </mc:Fallback>
        </mc:AlternateContent>
      </w: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4503420</wp:posOffset>
                </wp:positionH>
                <wp:positionV relativeFrom="paragraph">
                  <wp:posOffset>153670</wp:posOffset>
                </wp:positionV>
                <wp:extent cx="333375" cy="666750"/>
                <wp:effectExtent l="0" t="0" r="28575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84FBC" id="Straight Connector 205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6pt,12.1pt" to="380.8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3960495</wp:posOffset>
                </wp:positionH>
                <wp:positionV relativeFrom="paragraph">
                  <wp:posOffset>172720</wp:posOffset>
                </wp:positionV>
                <wp:extent cx="47625" cy="419100"/>
                <wp:effectExtent l="0" t="0" r="28575" b="1905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762E2" id="Straight Connector 201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85pt,13.6pt" to="315.6pt,4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191770</wp:posOffset>
                </wp:positionV>
                <wp:extent cx="409575" cy="1733550"/>
                <wp:effectExtent l="0" t="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57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C5896" id="Straight Connector 199" o:spid="_x0000_s1026" style="position:absolute;flip:x y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5.1pt" to="100.35pt,1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201295</wp:posOffset>
                </wp:positionV>
                <wp:extent cx="38100" cy="247650"/>
                <wp:effectExtent l="0" t="0" r="1905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9814A" id="Straight Connector 195" o:spid="_x0000_s1026" style="position:absolute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15.85pt" to="30.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8076A6" wp14:editId="3D549C1E">
                <wp:simplePos x="0" y="0"/>
                <wp:positionH relativeFrom="column">
                  <wp:posOffset>-563880</wp:posOffset>
                </wp:positionH>
                <wp:positionV relativeFrom="paragraph">
                  <wp:posOffset>391795</wp:posOffset>
                </wp:positionV>
                <wp:extent cx="1171575" cy="504825"/>
                <wp:effectExtent l="0" t="0" r="28575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A8076A6" id="Oval 25" o:spid="_x0000_s1040" style="position:absolute;margin-left:-44.4pt;margin-top:30.85pt;width:92.25pt;height:39.75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0C0647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E2265B0" wp14:editId="18A3E5D5">
                <wp:simplePos x="0" y="0"/>
                <wp:positionH relativeFrom="column">
                  <wp:posOffset>3408045</wp:posOffset>
                </wp:positionH>
                <wp:positionV relativeFrom="paragraph">
                  <wp:posOffset>253365</wp:posOffset>
                </wp:positionV>
                <wp:extent cx="1095375" cy="6572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265B0" id="Oval 23" o:spid="_x0000_s1041" style="position:absolute;margin-left:268.35pt;margin-top:19.95pt;width:86.25pt;height:51.75pt;z-index:25165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CONTACT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2B4EE80" wp14:editId="522E8156">
                <wp:simplePos x="0" y="0"/>
                <wp:positionH relativeFrom="column">
                  <wp:posOffset>4760595</wp:posOffset>
                </wp:positionH>
                <wp:positionV relativeFrom="paragraph">
                  <wp:posOffset>329565</wp:posOffset>
                </wp:positionV>
                <wp:extent cx="1066800" cy="6000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000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B4EE80" id="Oval 20" o:spid="_x0000_s1042" style="position:absolute;margin-left:374.85pt;margin-top:25.95pt;width:84pt;height:47.2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0C0647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06D700" wp14:editId="3A72FD62">
                <wp:simplePos x="0" y="0"/>
                <wp:positionH relativeFrom="column">
                  <wp:posOffset>659765</wp:posOffset>
                </wp:positionH>
                <wp:positionV relativeFrom="paragraph">
                  <wp:posOffset>43180</wp:posOffset>
                </wp:positionV>
                <wp:extent cx="1752159" cy="808442"/>
                <wp:effectExtent l="0" t="0" r="0" b="0"/>
                <wp:wrapNone/>
                <wp:docPr id="26" name="Flowchart: Decis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05439">
                          <a:off x="0" y="0"/>
                          <a:ext cx="1752159" cy="80844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r>
                              <w:t>INVOLVES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D700" id="Flowchart: Decision 26" o:spid="_x0000_s1043" type="#_x0000_t110" style="position:absolute;margin-left:51.95pt;margin-top:3.4pt;width:137.95pt;height:63.65pt;rotation:4702688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" fillcolor="white [3201]" strokecolor="#f79646 [3209]" strokeweight="2pt">
                <v:textbox>
                  <w:txbxContent>
                    <w:p w:rsidR="007237B9" w:rsidRDefault="007237B9" w:rsidP="000C0647">
                      <w:r>
                        <w:t>INVOLVES</w:t>
                      </w:r>
                    </w:p>
                  </w:txbxContent>
                </v:textbox>
              </v:shape>
            </w:pict>
          </mc:Fallback>
        </mc:AlternateConten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288289</wp:posOffset>
                </wp:positionV>
                <wp:extent cx="142875" cy="1019175"/>
                <wp:effectExtent l="0" t="0" r="28575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1019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C2685" id="Straight Connector 200" o:spid="_x0000_s1026" style="position:absolute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pt,22.7pt" to="154.35pt,1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" strokecolor="#4579b8 [3044]"/>
            </w:pict>
          </mc:Fallback>
        </mc:AlternateConten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0C0647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302895</wp:posOffset>
                </wp:positionV>
                <wp:extent cx="1114425" cy="4953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44" style="position:absolute;margin-left:107.1pt;margin-top:23.85pt;width:87.75pt;height:3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602868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2122170</wp:posOffset>
                </wp:positionH>
                <wp:positionV relativeFrom="paragraph">
                  <wp:posOffset>150496</wp:posOffset>
                </wp:positionV>
                <wp:extent cx="276225" cy="914400"/>
                <wp:effectExtent l="0" t="0" r="28575" b="1905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B4C06" id="Straight Connector 209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1pt,11.85pt" to="188.85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150495</wp:posOffset>
                </wp:positionV>
                <wp:extent cx="85725" cy="876300"/>
                <wp:effectExtent l="0" t="0" r="28575" b="1905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EFEA4" id="Straight Connector 208" o:spid="_x0000_s1026" style="position:absolute;flip:x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11.85pt" to="123.6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2465070</wp:posOffset>
                </wp:positionH>
                <wp:positionV relativeFrom="paragraph">
                  <wp:posOffset>150495</wp:posOffset>
                </wp:positionV>
                <wp:extent cx="647700" cy="333375"/>
                <wp:effectExtent l="0" t="0" r="19050" b="2857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0EBD8" id="Straight Connector 207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1pt,11.85pt" to="245.1pt,3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" strokecolor="#4579b8 [3044]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131445</wp:posOffset>
                </wp:positionV>
                <wp:extent cx="495300" cy="333375"/>
                <wp:effectExtent l="0" t="0" r="19050" b="2857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4A87A" id="Straight Connector 206" o:spid="_x0000_s1026" style="position:absolute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0.35pt" to="107.1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" strokecolor="#4579b8 [3044]"/>
            </w:pict>
          </mc:Fallback>
        </mc:AlternateContent>
      </w:r>
      <w:r w:rsidR="000C0647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6A1AE74" wp14:editId="63AE7B45">
                <wp:simplePos x="0" y="0"/>
                <wp:positionH relativeFrom="column">
                  <wp:posOffset>3103245</wp:posOffset>
                </wp:positionH>
                <wp:positionV relativeFrom="paragraph">
                  <wp:posOffset>264795</wp:posOffset>
                </wp:positionV>
                <wp:extent cx="1019175" cy="447675"/>
                <wp:effectExtent l="0" t="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P_NAME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1AE74" id="Oval 29" o:spid="_x0000_s1045" style="position:absolute;margin-left:244.35pt;margin-top:20.85pt;width:80.25pt;height:35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P_NAME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0C0647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82B9626" wp14:editId="2B2BF531">
                <wp:simplePos x="0" y="0"/>
                <wp:positionH relativeFrom="column">
                  <wp:posOffset>36195</wp:posOffset>
                </wp:positionH>
                <wp:positionV relativeFrom="paragraph">
                  <wp:posOffset>12065</wp:posOffset>
                </wp:positionV>
                <wp:extent cx="857250" cy="45720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P_ID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2B9626" id="Oval 28" o:spid="_x0000_s1046" style="position:absolute;margin-left:2.85pt;margin-top:.95pt;width:67.5pt;height:36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P_ID</w:t>
                      </w:r>
                    </w:p>
                  </w:txbxContent>
                </v:textbox>
              </v:oval>
            </w:pict>
          </mc:Fallback>
        </mc:AlternateContent>
      </w:r>
    </w:p>
    <w:p w:rsidR="00602868" w:rsidRDefault="00602868" w:rsidP="00D567F0">
      <w:pPr>
        <w:rPr>
          <w:rFonts w:ascii="Times New Roman" w:hAnsi="Times New Roman"/>
          <w:b/>
          <w:bCs/>
          <w:sz w:val="24"/>
          <w:szCs w:val="24"/>
        </w:rPr>
      </w:pPr>
    </w:p>
    <w:p w:rsidR="00B10BBC" w:rsidRDefault="00EB6882" w:rsidP="00D567F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01776C" wp14:editId="104F5AB4">
                <wp:simplePos x="0" y="0"/>
                <wp:positionH relativeFrom="column">
                  <wp:posOffset>2065020</wp:posOffset>
                </wp:positionH>
                <wp:positionV relativeFrom="paragraph">
                  <wp:posOffset>31750</wp:posOffset>
                </wp:positionV>
                <wp:extent cx="1323975" cy="504825"/>
                <wp:effectExtent l="0" t="0" r="28575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048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E_NAME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01776C" id="Oval 31" o:spid="_x0000_s1047" style="position:absolute;margin-left:162.6pt;margin-top:2.5pt;width:104.25pt;height:39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E_NAME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F27FBB6" wp14:editId="5BF04836">
                <wp:simplePos x="0" y="0"/>
                <wp:positionH relativeFrom="column">
                  <wp:posOffset>779145</wp:posOffset>
                </wp:positionH>
                <wp:positionV relativeFrom="paragraph">
                  <wp:posOffset>12700</wp:posOffset>
                </wp:positionV>
                <wp:extent cx="1095375" cy="571500"/>
                <wp:effectExtent l="0" t="0" r="2857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37B9" w:rsidRDefault="007237B9" w:rsidP="000C0647">
                            <w:pPr>
                              <w:jc w:val="center"/>
                            </w:pPr>
                            <w:r>
                              <w:t>E_ID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7FBB6" id="Oval 30" o:spid="_x0000_s1048" style="position:absolute;margin-left:61.35pt;margin-top:1pt;width:86.25pt;height:4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" fillcolor="white [3201]" strokecolor="#f79646 [3209]" strokeweight="2pt">
                <v:textbox>
                  <w:txbxContent>
                    <w:p w:rsidR="007237B9" w:rsidRDefault="007237B9" w:rsidP="000C0647">
                      <w:pPr>
                        <w:jc w:val="center"/>
                      </w:pPr>
                      <w:r>
                        <w:t>E_ID</w:t>
                      </w:r>
                    </w:p>
                  </w:txbxContent>
                </v:textbox>
              </v:oval>
            </w:pict>
          </mc:Fallback>
        </mc:AlternateContent>
      </w:r>
    </w:p>
    <w:p w:rsidR="00E17C13" w:rsidRPr="00B141A3" w:rsidRDefault="00E17C13" w:rsidP="00D567F0">
      <w:pPr>
        <w:rPr>
          <w:rFonts w:ascii="Times New Roman" w:hAnsi="Times New Roman"/>
          <w:b/>
          <w:bCs/>
          <w:sz w:val="24"/>
          <w:szCs w:val="24"/>
        </w:rPr>
      </w:pPr>
      <w:r w:rsidRPr="00B141A3">
        <w:rPr>
          <w:rFonts w:ascii="Times New Roman" w:hAnsi="Times New Roman"/>
          <w:b/>
          <w:bCs/>
          <w:sz w:val="24"/>
          <w:szCs w:val="24"/>
        </w:rPr>
        <w:lastRenderedPageBreak/>
        <w:t>SCHEMA FOR DATABASE:</w:t>
      </w:r>
    </w:p>
    <w:p w:rsidR="00E17C13" w:rsidRDefault="00E17C13" w:rsidP="00D567F0">
      <w:pPr>
        <w:rPr>
          <w:rFonts w:ascii="Times New Roman" w:hAnsi="Times New Roman"/>
          <w:bCs/>
          <w:sz w:val="24"/>
          <w:szCs w:val="24"/>
        </w:rPr>
      </w:pP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mysql&gt; use  employee</w:t>
      </w:r>
      <w:r w:rsidRPr="006F7911">
        <w:rPr>
          <w:rFonts w:ascii="Times New Roman" w:hAnsi="Times New Roman"/>
          <w:sz w:val="24"/>
          <w:szCs w:val="24"/>
        </w:rPr>
        <w:t>;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 w:rsidRPr="006F7911">
        <w:rPr>
          <w:rFonts w:ascii="Times New Roman" w:hAnsi="Times New Roman"/>
          <w:sz w:val="24"/>
          <w:szCs w:val="24"/>
        </w:rPr>
        <w:t>Database changed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 w:rsidRPr="006F7911">
        <w:rPr>
          <w:rFonts w:ascii="Times New Roman" w:hAnsi="Times New Roman"/>
          <w:sz w:val="24"/>
          <w:szCs w:val="24"/>
        </w:rPr>
        <w:t>mysql&gt; show tables;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 w:rsidRPr="006F7911">
        <w:rPr>
          <w:rFonts w:ascii="Times New Roman" w:hAnsi="Times New Roman"/>
          <w:sz w:val="24"/>
          <w:szCs w:val="24"/>
        </w:rPr>
        <w:t>+--------------</w:t>
      </w:r>
      <w:r>
        <w:rPr>
          <w:rFonts w:ascii="Times New Roman" w:hAnsi="Times New Roman"/>
          <w:sz w:val="24"/>
          <w:szCs w:val="24"/>
        </w:rPr>
        <w:t>---</w:t>
      </w:r>
      <w:r w:rsidRPr="006F7911">
        <w:rPr>
          <w:rFonts w:ascii="Times New Roman" w:hAnsi="Times New Roman"/>
          <w:sz w:val="24"/>
          <w:szCs w:val="24"/>
        </w:rPr>
        <w:t>--</w:t>
      </w:r>
      <w:r w:rsidR="00CF1C0E">
        <w:rPr>
          <w:rFonts w:ascii="Times New Roman" w:hAnsi="Times New Roman"/>
          <w:sz w:val="24"/>
          <w:szCs w:val="24"/>
        </w:rPr>
        <w:t>------</w:t>
      </w:r>
      <w:r w:rsidRPr="006F7911">
        <w:rPr>
          <w:rFonts w:ascii="Times New Roman" w:hAnsi="Times New Roman"/>
          <w:sz w:val="24"/>
          <w:szCs w:val="24"/>
        </w:rPr>
        <w:t>+</w:t>
      </w:r>
    </w:p>
    <w:p w:rsidR="00E17C13" w:rsidRPr="006F7911" w:rsidRDefault="00CF1C0E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Tables_in_employee</w:t>
      </w:r>
      <w:r w:rsidR="00E17C13" w:rsidRPr="006F7911">
        <w:rPr>
          <w:rFonts w:ascii="Times New Roman" w:hAnsi="Times New Roman"/>
          <w:sz w:val="24"/>
          <w:szCs w:val="24"/>
        </w:rPr>
        <w:t xml:space="preserve"> |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 w:rsidRPr="006F7911">
        <w:rPr>
          <w:rFonts w:ascii="Times New Roman" w:hAnsi="Times New Roman"/>
          <w:sz w:val="24"/>
          <w:szCs w:val="24"/>
        </w:rPr>
        <w:t>+--------------</w:t>
      </w:r>
      <w:r>
        <w:rPr>
          <w:rFonts w:ascii="Times New Roman" w:hAnsi="Times New Roman"/>
          <w:sz w:val="24"/>
          <w:szCs w:val="24"/>
        </w:rPr>
        <w:t>---</w:t>
      </w:r>
      <w:r w:rsidRPr="006F7911">
        <w:rPr>
          <w:rFonts w:ascii="Times New Roman" w:hAnsi="Times New Roman"/>
          <w:sz w:val="24"/>
          <w:szCs w:val="24"/>
        </w:rPr>
        <w:t>--</w:t>
      </w:r>
      <w:r w:rsidR="00CF1C0E">
        <w:rPr>
          <w:rFonts w:ascii="Times New Roman" w:hAnsi="Times New Roman"/>
          <w:sz w:val="24"/>
          <w:szCs w:val="24"/>
        </w:rPr>
        <w:t>------</w:t>
      </w:r>
      <w:r w:rsidRPr="006F7911">
        <w:rPr>
          <w:rFonts w:ascii="Times New Roman" w:hAnsi="Times New Roman"/>
          <w:sz w:val="24"/>
          <w:szCs w:val="24"/>
        </w:rPr>
        <w:t>+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t</w:t>
      </w:r>
      <w:r w:rsidRPr="006F7911">
        <w:rPr>
          <w:rFonts w:ascii="Times New Roman" w:hAnsi="Times New Roman"/>
          <w:sz w:val="24"/>
          <w:szCs w:val="24"/>
        </w:rPr>
        <w:t xml:space="preserve">1           </w:t>
      </w:r>
      <w:r>
        <w:rPr>
          <w:rFonts w:ascii="Times New Roman" w:hAnsi="Times New Roman"/>
          <w:sz w:val="24"/>
          <w:szCs w:val="24"/>
        </w:rPr>
        <w:t xml:space="preserve">          </w:t>
      </w:r>
      <w:r w:rsidR="00CF1C0E">
        <w:rPr>
          <w:rFonts w:ascii="Times New Roman" w:hAnsi="Times New Roman"/>
          <w:sz w:val="24"/>
          <w:szCs w:val="24"/>
        </w:rPr>
        <w:t xml:space="preserve">        </w:t>
      </w:r>
      <w:r w:rsidRPr="006F7911">
        <w:rPr>
          <w:rFonts w:ascii="Times New Roman" w:hAnsi="Times New Roman"/>
          <w:sz w:val="24"/>
          <w:szCs w:val="24"/>
        </w:rPr>
        <w:t xml:space="preserve">  |</w:t>
      </w:r>
    </w:p>
    <w:p w:rsidR="00E17C13" w:rsidRPr="006F7911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t</w:t>
      </w:r>
      <w:r w:rsidRPr="006F7911">
        <w:rPr>
          <w:rFonts w:ascii="Times New Roman" w:hAnsi="Times New Roman"/>
          <w:sz w:val="24"/>
          <w:szCs w:val="24"/>
        </w:rPr>
        <w:t xml:space="preserve">2           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="00CF1C0E"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  </w:t>
      </w:r>
      <w:r w:rsidRPr="006F7911">
        <w:rPr>
          <w:rFonts w:ascii="Times New Roman" w:hAnsi="Times New Roman"/>
          <w:sz w:val="24"/>
          <w:szCs w:val="24"/>
        </w:rPr>
        <w:t xml:space="preserve"> |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t3</w:t>
      </w:r>
      <w:r w:rsidRPr="006F7911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6F7911"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="00CF1C0E"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   |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+-------------</w:t>
      </w:r>
      <w:r w:rsidRPr="00595F3B">
        <w:rPr>
          <w:rFonts w:ascii="Times New Roman" w:hAnsi="Times New Roman"/>
          <w:sz w:val="24"/>
          <w:szCs w:val="24"/>
        </w:rPr>
        <w:t>-------</w:t>
      </w:r>
      <w:r w:rsidR="00CF1C0E">
        <w:rPr>
          <w:rFonts w:ascii="Times New Roman" w:hAnsi="Times New Roman"/>
          <w:sz w:val="24"/>
          <w:szCs w:val="24"/>
        </w:rPr>
        <w:t>-----</w:t>
      </w:r>
      <w:bookmarkStart w:id="0" w:name="_GoBack"/>
      <w:bookmarkEnd w:id="0"/>
      <w:r w:rsidRPr="00595F3B">
        <w:rPr>
          <w:rFonts w:ascii="Times New Roman" w:hAnsi="Times New Roman"/>
          <w:sz w:val="24"/>
          <w:szCs w:val="24"/>
        </w:rPr>
        <w:t>+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mysql&gt; describe t1</w:t>
      </w:r>
      <w:r w:rsidR="003A20D0" w:rsidRPr="00595F3B">
        <w:rPr>
          <w:rFonts w:ascii="Times New Roman" w:hAnsi="Times New Roman"/>
          <w:sz w:val="24"/>
          <w:szCs w:val="24"/>
        </w:rPr>
        <w:t>;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</w:t>
      </w:r>
      <w:r>
        <w:rPr>
          <w:rFonts w:ascii="Times New Roman" w:hAnsi="Times New Roman"/>
          <w:sz w:val="24"/>
          <w:szCs w:val="24"/>
        </w:rPr>
        <w:t>---</w:t>
      </w:r>
      <w:r w:rsidRPr="00595F3B">
        <w:rPr>
          <w:rFonts w:ascii="Times New Roman" w:hAnsi="Times New Roman"/>
          <w:sz w:val="24"/>
          <w:szCs w:val="24"/>
        </w:rPr>
        <w:t>---+--------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--+-----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-+--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---+---------+---</w:t>
      </w:r>
      <w:r>
        <w:rPr>
          <w:rFonts w:ascii="Times New Roman" w:hAnsi="Times New Roman"/>
          <w:sz w:val="24"/>
          <w:szCs w:val="24"/>
        </w:rPr>
        <w:t>--</w:t>
      </w:r>
      <w:r w:rsidRPr="00595F3B">
        <w:rPr>
          <w:rFonts w:ascii="Times New Roman" w:hAnsi="Times New Roman"/>
          <w:sz w:val="24"/>
          <w:szCs w:val="24"/>
        </w:rPr>
        <w:t>----+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 xml:space="preserve">| Field  </w:t>
      </w:r>
      <w:r>
        <w:rPr>
          <w:rFonts w:ascii="Times New Roman" w:hAnsi="Times New Roman"/>
          <w:sz w:val="24"/>
          <w:szCs w:val="24"/>
        </w:rPr>
        <w:t xml:space="preserve">       </w:t>
      </w:r>
      <w:r w:rsidRPr="00595F3B">
        <w:rPr>
          <w:rFonts w:ascii="Times New Roman" w:hAnsi="Times New Roman"/>
          <w:sz w:val="24"/>
          <w:szCs w:val="24"/>
        </w:rPr>
        <w:t xml:space="preserve">    | Type     | Null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595F3B">
        <w:rPr>
          <w:rFonts w:ascii="Times New Roman" w:hAnsi="Times New Roman"/>
          <w:sz w:val="24"/>
          <w:szCs w:val="24"/>
        </w:rPr>
        <w:t xml:space="preserve"> | Key 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>| Default | Extra</w:t>
      </w:r>
      <w:r>
        <w:rPr>
          <w:rFonts w:ascii="Times New Roman" w:hAnsi="Times New Roman"/>
          <w:sz w:val="24"/>
          <w:szCs w:val="24"/>
        </w:rPr>
        <w:t xml:space="preserve">   </w:t>
      </w:r>
      <w:r w:rsidRPr="00595F3B">
        <w:rPr>
          <w:rFonts w:ascii="Times New Roman" w:hAnsi="Times New Roman"/>
          <w:sz w:val="24"/>
          <w:szCs w:val="24"/>
        </w:rPr>
        <w:t xml:space="preserve"> |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</w:t>
      </w:r>
      <w:r>
        <w:rPr>
          <w:rFonts w:ascii="Times New Roman" w:hAnsi="Times New Roman"/>
          <w:sz w:val="24"/>
          <w:szCs w:val="24"/>
        </w:rPr>
        <w:t>--</w:t>
      </w:r>
      <w:r w:rsidRPr="00595F3B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--+--------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--+----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--+----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-+---------+--</w:t>
      </w:r>
      <w:r>
        <w:rPr>
          <w:rFonts w:ascii="Times New Roman" w:hAnsi="Times New Roman"/>
          <w:sz w:val="24"/>
          <w:szCs w:val="24"/>
        </w:rPr>
        <w:t>--</w:t>
      </w:r>
      <w:r w:rsidRPr="00595F3B">
        <w:rPr>
          <w:rFonts w:ascii="Times New Roman" w:hAnsi="Times New Roman"/>
          <w:sz w:val="24"/>
          <w:szCs w:val="24"/>
        </w:rPr>
        <w:t>-----+</w:t>
      </w: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company</w:t>
      </w:r>
      <w:r w:rsidR="003A20D0" w:rsidRPr="00595F3B">
        <w:rPr>
          <w:rFonts w:ascii="Times New Roman" w:hAnsi="Times New Roman"/>
          <w:sz w:val="24"/>
          <w:szCs w:val="24"/>
        </w:rPr>
        <w:t>name | char(10)</w:t>
      </w:r>
      <w:r w:rsidR="003A20D0">
        <w:rPr>
          <w:rFonts w:ascii="Times New Roman" w:hAnsi="Times New Roman"/>
          <w:sz w:val="24"/>
          <w:szCs w:val="24"/>
        </w:rPr>
        <w:t xml:space="preserve"> </w:t>
      </w:r>
      <w:r w:rsidR="003A20D0" w:rsidRPr="00595F3B">
        <w:rPr>
          <w:rFonts w:ascii="Times New Roman" w:hAnsi="Times New Roman"/>
          <w:sz w:val="24"/>
          <w:szCs w:val="24"/>
        </w:rPr>
        <w:t xml:space="preserve"> | NO  </w:t>
      </w:r>
      <w:r w:rsidR="003A20D0">
        <w:rPr>
          <w:rFonts w:ascii="Times New Roman" w:hAnsi="Times New Roman"/>
          <w:sz w:val="24"/>
          <w:szCs w:val="24"/>
        </w:rPr>
        <w:t xml:space="preserve"> </w:t>
      </w:r>
      <w:r w:rsidR="003A20D0" w:rsidRPr="00595F3B">
        <w:rPr>
          <w:rFonts w:ascii="Times New Roman" w:hAnsi="Times New Roman"/>
          <w:sz w:val="24"/>
          <w:szCs w:val="24"/>
        </w:rPr>
        <w:t xml:space="preserve">| PRI </w:t>
      </w:r>
      <w:r w:rsidR="003A20D0">
        <w:rPr>
          <w:rFonts w:ascii="Times New Roman" w:hAnsi="Times New Roman"/>
          <w:sz w:val="24"/>
          <w:szCs w:val="24"/>
        </w:rPr>
        <w:t xml:space="preserve">  </w:t>
      </w:r>
      <w:r w:rsidR="003A20D0" w:rsidRPr="00595F3B">
        <w:rPr>
          <w:rFonts w:ascii="Times New Roman" w:hAnsi="Times New Roman"/>
          <w:sz w:val="24"/>
          <w:szCs w:val="24"/>
        </w:rPr>
        <w:t xml:space="preserve">| NULL    |   </w:t>
      </w:r>
      <w:r w:rsidR="003A20D0">
        <w:rPr>
          <w:rFonts w:ascii="Times New Roman" w:hAnsi="Times New Roman"/>
          <w:sz w:val="24"/>
          <w:szCs w:val="24"/>
        </w:rPr>
        <w:t xml:space="preserve">     </w:t>
      </w:r>
      <w:r w:rsidR="003A20D0" w:rsidRPr="00595F3B">
        <w:rPr>
          <w:rFonts w:ascii="Times New Roman" w:hAnsi="Times New Roman"/>
          <w:sz w:val="24"/>
          <w:szCs w:val="24"/>
        </w:rPr>
        <w:t xml:space="preserve">    |</w:t>
      </w: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branch</w:t>
      </w:r>
      <w:r w:rsidR="003A20D0">
        <w:rPr>
          <w:rFonts w:ascii="Times New Roman" w:hAnsi="Times New Roman"/>
          <w:sz w:val="24"/>
          <w:szCs w:val="24"/>
        </w:rPr>
        <w:t xml:space="preserve">  </w:t>
      </w:r>
      <w:r w:rsidR="003A20D0" w:rsidRPr="00595F3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</w:t>
      </w:r>
      <w:r w:rsidR="003A20D0" w:rsidRPr="00595F3B">
        <w:rPr>
          <w:rFonts w:ascii="Times New Roman" w:hAnsi="Times New Roman"/>
          <w:sz w:val="24"/>
          <w:szCs w:val="24"/>
        </w:rPr>
        <w:t>| char(10)</w:t>
      </w:r>
      <w:r w:rsidR="003A20D0">
        <w:rPr>
          <w:rFonts w:ascii="Times New Roman" w:hAnsi="Times New Roman"/>
          <w:sz w:val="24"/>
          <w:szCs w:val="24"/>
        </w:rPr>
        <w:t xml:space="preserve"> </w:t>
      </w:r>
      <w:r w:rsidR="003A20D0" w:rsidRPr="00595F3B">
        <w:rPr>
          <w:rFonts w:ascii="Times New Roman" w:hAnsi="Times New Roman"/>
          <w:sz w:val="24"/>
          <w:szCs w:val="24"/>
        </w:rPr>
        <w:t xml:space="preserve"> | YES  |   </w:t>
      </w:r>
      <w:r w:rsidR="003A20D0">
        <w:rPr>
          <w:rFonts w:ascii="Times New Roman" w:hAnsi="Times New Roman"/>
          <w:sz w:val="24"/>
          <w:szCs w:val="24"/>
        </w:rPr>
        <w:t xml:space="preserve">    </w:t>
      </w:r>
      <w:r w:rsidR="003A20D0" w:rsidRPr="00595F3B">
        <w:rPr>
          <w:rFonts w:ascii="Times New Roman" w:hAnsi="Times New Roman"/>
          <w:sz w:val="24"/>
          <w:szCs w:val="24"/>
        </w:rPr>
        <w:t xml:space="preserve">  | NULL    |   </w:t>
      </w:r>
      <w:r w:rsidR="003A20D0">
        <w:rPr>
          <w:rFonts w:ascii="Times New Roman" w:hAnsi="Times New Roman"/>
          <w:sz w:val="24"/>
          <w:szCs w:val="24"/>
        </w:rPr>
        <w:t xml:space="preserve">     </w:t>
      </w:r>
      <w:r w:rsidR="003A20D0" w:rsidRPr="00595F3B">
        <w:rPr>
          <w:rFonts w:ascii="Times New Roman" w:hAnsi="Times New Roman"/>
          <w:sz w:val="24"/>
          <w:szCs w:val="24"/>
        </w:rPr>
        <w:t xml:space="preserve">    |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|</w:t>
      </w:r>
      <w:r w:rsidR="00C45482">
        <w:rPr>
          <w:rFonts w:ascii="Times New Roman" w:hAnsi="Times New Roman"/>
          <w:sz w:val="24"/>
          <w:szCs w:val="24"/>
        </w:rPr>
        <w:t xml:space="preserve">branch code </w:t>
      </w:r>
      <w:r w:rsidRPr="00595F3B">
        <w:rPr>
          <w:rFonts w:ascii="Times New Roman" w:hAnsi="Times New Roman"/>
          <w:sz w:val="24"/>
          <w:szCs w:val="24"/>
        </w:rPr>
        <w:t>| int(11)</w:t>
      </w:r>
      <w:r>
        <w:rPr>
          <w:rFonts w:ascii="Times New Roman" w:hAnsi="Times New Roman"/>
          <w:sz w:val="24"/>
          <w:szCs w:val="24"/>
        </w:rPr>
        <w:t xml:space="preserve">     </w:t>
      </w:r>
      <w:r w:rsidRPr="00595F3B">
        <w:rPr>
          <w:rFonts w:ascii="Times New Roman" w:hAnsi="Times New Roman"/>
          <w:sz w:val="24"/>
          <w:szCs w:val="24"/>
        </w:rPr>
        <w:t xml:space="preserve"> | YES  |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595F3B">
        <w:rPr>
          <w:rFonts w:ascii="Times New Roman" w:hAnsi="Times New Roman"/>
          <w:sz w:val="24"/>
          <w:szCs w:val="24"/>
        </w:rPr>
        <w:t xml:space="preserve">    | NULL    |     </w:t>
      </w:r>
      <w:r>
        <w:rPr>
          <w:rFonts w:ascii="Times New Roman" w:hAnsi="Times New Roman"/>
          <w:sz w:val="24"/>
          <w:szCs w:val="24"/>
        </w:rPr>
        <w:t xml:space="preserve">     </w:t>
      </w:r>
      <w:r w:rsidRPr="00595F3B">
        <w:rPr>
          <w:rFonts w:ascii="Times New Roman" w:hAnsi="Times New Roman"/>
          <w:sz w:val="24"/>
          <w:szCs w:val="24"/>
        </w:rPr>
        <w:t xml:space="preserve">  |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+------------</w:t>
      </w:r>
      <w:r>
        <w:rPr>
          <w:rFonts w:ascii="Times New Roman" w:hAnsi="Times New Roman"/>
          <w:sz w:val="24"/>
          <w:szCs w:val="24"/>
        </w:rPr>
        <w:t>---</w:t>
      </w:r>
      <w:r w:rsidRPr="00595F3B">
        <w:rPr>
          <w:rFonts w:ascii="Times New Roman" w:hAnsi="Times New Roman"/>
          <w:sz w:val="24"/>
          <w:szCs w:val="24"/>
        </w:rPr>
        <w:t>+------</w:t>
      </w:r>
      <w:r>
        <w:rPr>
          <w:rFonts w:ascii="Times New Roman" w:hAnsi="Times New Roman"/>
          <w:sz w:val="24"/>
          <w:szCs w:val="24"/>
        </w:rPr>
        <w:t>------+------</w:t>
      </w:r>
      <w:r w:rsidRPr="00595F3B">
        <w:rPr>
          <w:rFonts w:ascii="Times New Roman" w:hAnsi="Times New Roman"/>
          <w:sz w:val="24"/>
          <w:szCs w:val="24"/>
        </w:rPr>
        <w:t>-+--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---+---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------+----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---+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3 rows in set (0.00 sec)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mysql&gt; describe t2</w:t>
      </w:r>
      <w:r w:rsidR="003A20D0" w:rsidRPr="00595F3B">
        <w:rPr>
          <w:rFonts w:ascii="Times New Roman" w:hAnsi="Times New Roman"/>
          <w:sz w:val="24"/>
          <w:szCs w:val="24"/>
        </w:rPr>
        <w:t>;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lastRenderedPageBreak/>
        <w:t>+------------</w:t>
      </w:r>
      <w:r>
        <w:rPr>
          <w:rFonts w:ascii="Times New Roman" w:hAnsi="Times New Roman"/>
          <w:sz w:val="24"/>
          <w:szCs w:val="24"/>
        </w:rPr>
        <w:t>---</w:t>
      </w:r>
      <w:r w:rsidRPr="00595F3B">
        <w:rPr>
          <w:rFonts w:ascii="Times New Roman" w:hAnsi="Times New Roman"/>
          <w:sz w:val="24"/>
          <w:szCs w:val="24"/>
        </w:rPr>
        <w:t>--+----------+-----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-+----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-+---------+---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----+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 xml:space="preserve">| Field   </w:t>
      </w:r>
      <w:r>
        <w:rPr>
          <w:rFonts w:ascii="Times New Roman" w:hAnsi="Times New Roman"/>
          <w:sz w:val="24"/>
          <w:szCs w:val="24"/>
        </w:rPr>
        <w:t xml:space="preserve">      </w:t>
      </w:r>
      <w:r w:rsidRPr="00595F3B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   | Type  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 | Nul</w:t>
      </w:r>
      <w:r>
        <w:rPr>
          <w:rFonts w:ascii="Times New Roman" w:hAnsi="Times New Roman"/>
          <w:sz w:val="24"/>
          <w:szCs w:val="24"/>
        </w:rPr>
        <w:t>L</w:t>
      </w:r>
      <w:r w:rsidRPr="00595F3B">
        <w:rPr>
          <w:rFonts w:ascii="Times New Roman" w:hAnsi="Times New Roman"/>
          <w:sz w:val="24"/>
          <w:szCs w:val="24"/>
        </w:rPr>
        <w:t xml:space="preserve"> | Key 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>| Default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 | Extra |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+-------------</w:t>
      </w:r>
      <w:r>
        <w:rPr>
          <w:rFonts w:ascii="Times New Roman" w:hAnsi="Times New Roman"/>
          <w:sz w:val="24"/>
          <w:szCs w:val="24"/>
        </w:rPr>
        <w:t>---</w:t>
      </w:r>
      <w:r w:rsidRPr="00595F3B">
        <w:rPr>
          <w:rFonts w:ascii="Times New Roman" w:hAnsi="Times New Roman"/>
          <w:sz w:val="24"/>
          <w:szCs w:val="24"/>
        </w:rPr>
        <w:t>-+----------+-----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-+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-----+---------+---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----+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|company</w:t>
      </w:r>
      <w:r w:rsidR="003A20D0" w:rsidRPr="00595F3B">
        <w:rPr>
          <w:rFonts w:ascii="Times New Roman" w:hAnsi="Times New Roman"/>
          <w:sz w:val="24"/>
          <w:szCs w:val="24"/>
        </w:rPr>
        <w:t xml:space="preserve">name   </w:t>
      </w:r>
      <w:r w:rsidR="003A20D0">
        <w:rPr>
          <w:rFonts w:ascii="Times New Roman" w:hAnsi="Times New Roman"/>
          <w:sz w:val="24"/>
          <w:szCs w:val="24"/>
        </w:rPr>
        <w:t xml:space="preserve"> </w:t>
      </w:r>
      <w:r w:rsidR="003A20D0" w:rsidRPr="00595F3B">
        <w:rPr>
          <w:rFonts w:ascii="Times New Roman" w:hAnsi="Times New Roman"/>
          <w:sz w:val="24"/>
          <w:szCs w:val="24"/>
        </w:rPr>
        <w:t xml:space="preserve">| char(10) | NO  </w:t>
      </w:r>
      <w:r w:rsidR="003A20D0">
        <w:rPr>
          <w:rFonts w:ascii="Times New Roman" w:hAnsi="Times New Roman"/>
          <w:sz w:val="24"/>
          <w:szCs w:val="24"/>
        </w:rPr>
        <w:t xml:space="preserve">   |</w:t>
      </w:r>
      <w:r w:rsidR="003A20D0" w:rsidRPr="00595F3B">
        <w:rPr>
          <w:rFonts w:ascii="Times New Roman" w:hAnsi="Times New Roman"/>
          <w:sz w:val="24"/>
          <w:szCs w:val="24"/>
        </w:rPr>
        <w:t xml:space="preserve"> PRI | NULL    |   </w:t>
      </w:r>
      <w:r w:rsidR="003A20D0">
        <w:rPr>
          <w:rFonts w:ascii="Times New Roman" w:hAnsi="Times New Roman"/>
          <w:sz w:val="24"/>
          <w:szCs w:val="24"/>
        </w:rPr>
        <w:t xml:space="preserve">   </w:t>
      </w:r>
      <w:r w:rsidR="003A20D0" w:rsidRPr="00595F3B">
        <w:rPr>
          <w:rFonts w:ascii="Times New Roman" w:hAnsi="Times New Roman"/>
          <w:sz w:val="24"/>
          <w:szCs w:val="24"/>
        </w:rPr>
        <w:t xml:space="preserve">    |</w:t>
      </w: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| branch             </w:t>
      </w:r>
      <w:r w:rsidR="003A20D0" w:rsidRPr="00595F3B">
        <w:rPr>
          <w:rFonts w:ascii="Times New Roman" w:hAnsi="Times New Roman"/>
          <w:sz w:val="24"/>
          <w:szCs w:val="24"/>
        </w:rPr>
        <w:t xml:space="preserve"> | char(10) | YES  |   </w:t>
      </w:r>
      <w:r w:rsidR="003A20D0">
        <w:rPr>
          <w:rFonts w:ascii="Times New Roman" w:hAnsi="Times New Roman"/>
          <w:sz w:val="24"/>
          <w:szCs w:val="24"/>
        </w:rPr>
        <w:t xml:space="preserve">    </w:t>
      </w:r>
      <w:r w:rsidR="003A20D0" w:rsidRPr="00595F3B">
        <w:rPr>
          <w:rFonts w:ascii="Times New Roman" w:hAnsi="Times New Roman"/>
          <w:sz w:val="24"/>
          <w:szCs w:val="24"/>
        </w:rPr>
        <w:t xml:space="preserve">  | NULL    |   </w:t>
      </w:r>
      <w:r w:rsidR="003A20D0">
        <w:rPr>
          <w:rFonts w:ascii="Times New Roman" w:hAnsi="Times New Roman"/>
          <w:sz w:val="24"/>
          <w:szCs w:val="24"/>
        </w:rPr>
        <w:t xml:space="preserve"> </w:t>
      </w:r>
      <w:r w:rsidR="003A20D0" w:rsidRPr="00595F3B">
        <w:rPr>
          <w:rFonts w:ascii="Times New Roman" w:hAnsi="Times New Roman"/>
          <w:sz w:val="24"/>
          <w:szCs w:val="24"/>
        </w:rPr>
        <w:t xml:space="preserve">  </w:t>
      </w:r>
      <w:r w:rsidR="003A20D0">
        <w:rPr>
          <w:rFonts w:ascii="Times New Roman" w:hAnsi="Times New Roman"/>
          <w:sz w:val="24"/>
          <w:szCs w:val="24"/>
        </w:rPr>
        <w:t xml:space="preserve">  </w:t>
      </w:r>
      <w:r w:rsidR="003A20D0" w:rsidRPr="00595F3B">
        <w:rPr>
          <w:rFonts w:ascii="Times New Roman" w:hAnsi="Times New Roman"/>
          <w:sz w:val="24"/>
          <w:szCs w:val="24"/>
        </w:rPr>
        <w:t xml:space="preserve">  |</w:t>
      </w:r>
    </w:p>
    <w:p w:rsidR="003A20D0" w:rsidRPr="00595F3B" w:rsidRDefault="00C45482" w:rsidP="003A20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branchcode</w:t>
      </w:r>
      <w:r w:rsidR="003A20D0">
        <w:rPr>
          <w:rFonts w:ascii="Times New Roman" w:hAnsi="Times New Roman"/>
          <w:sz w:val="24"/>
          <w:szCs w:val="24"/>
        </w:rPr>
        <w:t xml:space="preserve">    </w:t>
      </w:r>
      <w:r w:rsidR="003A20D0" w:rsidRPr="00595F3B">
        <w:rPr>
          <w:rFonts w:ascii="Times New Roman" w:hAnsi="Times New Roman"/>
          <w:sz w:val="24"/>
          <w:szCs w:val="24"/>
        </w:rPr>
        <w:t xml:space="preserve">  | int(11)</w:t>
      </w:r>
      <w:r w:rsidR="003A20D0">
        <w:rPr>
          <w:rFonts w:ascii="Times New Roman" w:hAnsi="Times New Roman"/>
          <w:sz w:val="24"/>
          <w:szCs w:val="24"/>
        </w:rPr>
        <w:t xml:space="preserve">  </w:t>
      </w:r>
      <w:r w:rsidR="003A20D0" w:rsidRPr="00595F3B">
        <w:rPr>
          <w:rFonts w:ascii="Times New Roman" w:hAnsi="Times New Roman"/>
          <w:sz w:val="24"/>
          <w:szCs w:val="24"/>
        </w:rPr>
        <w:t xml:space="preserve">  | YES  |    </w:t>
      </w:r>
      <w:r w:rsidR="003A20D0">
        <w:rPr>
          <w:rFonts w:ascii="Times New Roman" w:hAnsi="Times New Roman"/>
          <w:sz w:val="24"/>
          <w:szCs w:val="24"/>
        </w:rPr>
        <w:t xml:space="preserve">     </w:t>
      </w:r>
      <w:r w:rsidR="003A20D0" w:rsidRPr="00595F3B">
        <w:rPr>
          <w:rFonts w:ascii="Times New Roman" w:hAnsi="Times New Roman"/>
          <w:sz w:val="24"/>
          <w:szCs w:val="24"/>
        </w:rPr>
        <w:t xml:space="preserve"> | NULL    |  </w:t>
      </w:r>
      <w:r w:rsidR="003A20D0">
        <w:rPr>
          <w:rFonts w:ascii="Times New Roman" w:hAnsi="Times New Roman"/>
          <w:sz w:val="24"/>
          <w:szCs w:val="24"/>
        </w:rPr>
        <w:t xml:space="preserve">   </w:t>
      </w:r>
      <w:r w:rsidR="003A20D0" w:rsidRPr="00595F3B">
        <w:rPr>
          <w:rFonts w:ascii="Times New Roman" w:hAnsi="Times New Roman"/>
          <w:sz w:val="24"/>
          <w:szCs w:val="24"/>
        </w:rPr>
        <w:t xml:space="preserve">     |</w:t>
      </w:r>
    </w:p>
    <w:p w:rsidR="003A20D0" w:rsidRPr="00595F3B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</w:t>
      </w:r>
      <w:r>
        <w:rPr>
          <w:rFonts w:ascii="Times New Roman" w:hAnsi="Times New Roman"/>
          <w:sz w:val="24"/>
          <w:szCs w:val="24"/>
        </w:rPr>
        <w:t>---</w:t>
      </w:r>
      <w:r w:rsidRPr="00595F3B">
        <w:rPr>
          <w:rFonts w:ascii="Times New Roman" w:hAnsi="Times New Roman"/>
          <w:sz w:val="24"/>
          <w:szCs w:val="24"/>
        </w:rPr>
        <w:t>------+----------+--</w:t>
      </w:r>
      <w:r>
        <w:rPr>
          <w:rFonts w:ascii="Times New Roman" w:hAnsi="Times New Roman"/>
          <w:sz w:val="24"/>
          <w:szCs w:val="24"/>
        </w:rPr>
        <w:t>--</w:t>
      </w:r>
      <w:r w:rsidRPr="00595F3B">
        <w:rPr>
          <w:rFonts w:ascii="Times New Roman" w:hAnsi="Times New Roman"/>
          <w:sz w:val="24"/>
          <w:szCs w:val="24"/>
        </w:rPr>
        <w:t>----+--</w:t>
      </w:r>
      <w:r>
        <w:rPr>
          <w:rFonts w:ascii="Times New Roman" w:hAnsi="Times New Roman"/>
          <w:sz w:val="24"/>
          <w:szCs w:val="24"/>
        </w:rPr>
        <w:t>--</w:t>
      </w:r>
      <w:r w:rsidRPr="00595F3B">
        <w:rPr>
          <w:rFonts w:ascii="Times New Roman" w:hAnsi="Times New Roman"/>
          <w:sz w:val="24"/>
          <w:szCs w:val="24"/>
        </w:rPr>
        <w:t>---+------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---+-------+</w:t>
      </w:r>
    </w:p>
    <w:p w:rsidR="003A20D0" w:rsidRDefault="003A20D0" w:rsidP="003A20D0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3 rows in set (0.02 sec)</w:t>
      </w:r>
    </w:p>
    <w:p w:rsidR="003A20D0" w:rsidRDefault="003A20D0" w:rsidP="003A20D0">
      <w:pPr>
        <w:rPr>
          <w:rFonts w:ascii="Times New Roman" w:hAnsi="Times New Roman"/>
          <w:sz w:val="24"/>
          <w:szCs w:val="24"/>
        </w:rPr>
      </w:pPr>
    </w:p>
    <w:p w:rsidR="003A20D0" w:rsidRDefault="003A20D0" w:rsidP="003A20D0">
      <w:pPr>
        <w:rPr>
          <w:rFonts w:ascii="Times New Roman" w:hAnsi="Times New Roman"/>
          <w:sz w:val="24"/>
          <w:szCs w:val="24"/>
        </w:rPr>
      </w:pPr>
    </w:p>
    <w:p w:rsidR="003A20D0" w:rsidRDefault="003A20D0" w:rsidP="00E17C13">
      <w:pPr>
        <w:rPr>
          <w:rFonts w:ascii="Times New Roman" w:hAnsi="Times New Roman"/>
          <w:sz w:val="24"/>
          <w:szCs w:val="24"/>
        </w:rPr>
      </w:pPr>
    </w:p>
    <w:p w:rsidR="00E17C13" w:rsidRPr="00595F3B" w:rsidRDefault="003A20D0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mysql&gt; describe t3</w:t>
      </w:r>
      <w:r w:rsidR="00E17C13" w:rsidRPr="00595F3B">
        <w:rPr>
          <w:rFonts w:ascii="Times New Roman" w:hAnsi="Times New Roman"/>
          <w:sz w:val="24"/>
          <w:szCs w:val="24"/>
        </w:rPr>
        <w:t>;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+---------+----------+--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----+-----+---------+-------+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| Field   | Type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     | Null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 | Key | Default | Extra |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+---------+----------+----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--+-----+---------+-------+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 id</w:t>
      </w:r>
      <w:r w:rsidRPr="00595F3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    </w:t>
      </w:r>
      <w:r w:rsidRPr="00595F3B">
        <w:rPr>
          <w:rFonts w:ascii="Times New Roman" w:hAnsi="Times New Roman"/>
          <w:sz w:val="24"/>
          <w:szCs w:val="24"/>
        </w:rPr>
        <w:t xml:space="preserve"> | int(11)</w:t>
      </w:r>
      <w:r>
        <w:rPr>
          <w:rFonts w:ascii="Times New Roman" w:hAnsi="Times New Roman"/>
          <w:sz w:val="24"/>
          <w:szCs w:val="24"/>
        </w:rPr>
        <w:t xml:space="preserve">  </w:t>
      </w:r>
      <w:r w:rsidRPr="00595F3B">
        <w:rPr>
          <w:rFonts w:ascii="Times New Roman" w:hAnsi="Times New Roman"/>
          <w:sz w:val="24"/>
          <w:szCs w:val="24"/>
        </w:rPr>
        <w:t xml:space="preserve">  | YES  |     | NULL    |  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595F3B">
        <w:rPr>
          <w:rFonts w:ascii="Times New Roman" w:hAnsi="Times New Roman"/>
          <w:sz w:val="24"/>
          <w:szCs w:val="24"/>
        </w:rPr>
        <w:t xml:space="preserve">    |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| name  </w:t>
      </w:r>
      <w:r w:rsidRPr="00595F3B">
        <w:rPr>
          <w:rFonts w:ascii="Times New Roman" w:hAnsi="Times New Roman"/>
          <w:sz w:val="24"/>
          <w:szCs w:val="24"/>
        </w:rPr>
        <w:t xml:space="preserve">| char(67) | YES  |     | NULL    |    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595F3B">
        <w:rPr>
          <w:rFonts w:ascii="Times New Roman" w:hAnsi="Times New Roman"/>
          <w:sz w:val="24"/>
          <w:szCs w:val="24"/>
        </w:rPr>
        <w:t xml:space="preserve">  |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| age      </w:t>
      </w:r>
      <w:r w:rsidRPr="00595F3B">
        <w:rPr>
          <w:rFonts w:ascii="Times New Roman" w:hAnsi="Times New Roman"/>
          <w:sz w:val="24"/>
          <w:szCs w:val="24"/>
        </w:rPr>
        <w:t xml:space="preserve">| int(11)  | YES  |    </w:t>
      </w:r>
      <w:r>
        <w:rPr>
          <w:rFonts w:ascii="Times New Roman" w:hAnsi="Times New Roman"/>
          <w:sz w:val="24"/>
          <w:szCs w:val="24"/>
        </w:rPr>
        <w:t xml:space="preserve">  | NULL </w:t>
      </w:r>
      <w:r w:rsidRPr="00595F3B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 </w:t>
      </w:r>
      <w:r w:rsidRPr="00595F3B">
        <w:rPr>
          <w:rFonts w:ascii="Times New Roman" w:hAnsi="Times New Roman"/>
          <w:sz w:val="24"/>
          <w:szCs w:val="24"/>
        </w:rPr>
        <w:t xml:space="preserve">|      </w:t>
      </w:r>
      <w:r>
        <w:rPr>
          <w:rFonts w:ascii="Times New Roman" w:hAnsi="Times New Roman"/>
          <w:sz w:val="24"/>
          <w:szCs w:val="24"/>
        </w:rPr>
        <w:t xml:space="preserve">    </w:t>
      </w:r>
      <w:r w:rsidRPr="00595F3B">
        <w:rPr>
          <w:rFonts w:ascii="Times New Roman" w:hAnsi="Times New Roman"/>
          <w:sz w:val="24"/>
          <w:szCs w:val="24"/>
        </w:rPr>
        <w:t xml:space="preserve"> |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|dept      |char(20)|YES   |      |NULL     |           |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|sal         |int(11)   |YES  |      |  NULL   |           |</w:t>
      </w:r>
    </w:p>
    <w:p w:rsidR="00E17C13" w:rsidRPr="00595F3B" w:rsidRDefault="00E17C13" w:rsidP="00E17C13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+---------+----------+--</w:t>
      </w:r>
      <w:r>
        <w:rPr>
          <w:rFonts w:ascii="Times New Roman" w:hAnsi="Times New Roman"/>
          <w:sz w:val="24"/>
          <w:szCs w:val="24"/>
        </w:rPr>
        <w:t>-</w:t>
      </w:r>
      <w:r w:rsidRPr="00595F3B">
        <w:rPr>
          <w:rFonts w:ascii="Times New Roman" w:hAnsi="Times New Roman"/>
          <w:sz w:val="24"/>
          <w:szCs w:val="24"/>
        </w:rPr>
        <w:t>----+-----+---------+-------+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  <w:r w:rsidRPr="00595F3B">
        <w:rPr>
          <w:rFonts w:ascii="Times New Roman" w:hAnsi="Times New Roman"/>
          <w:sz w:val="24"/>
          <w:szCs w:val="24"/>
        </w:rPr>
        <w:t>3 rows in set (0.00 sec)</w:t>
      </w:r>
    </w:p>
    <w:p w:rsidR="00E17C13" w:rsidRDefault="00E17C13" w:rsidP="00E17C13">
      <w:pPr>
        <w:rPr>
          <w:rFonts w:ascii="Times New Roman" w:hAnsi="Times New Roman"/>
          <w:sz w:val="24"/>
          <w:szCs w:val="24"/>
        </w:rPr>
      </w:pPr>
    </w:p>
    <w:p w:rsidR="00E17C13" w:rsidRDefault="00E17C13" w:rsidP="00D567F0">
      <w:pPr>
        <w:rPr>
          <w:rFonts w:ascii="Times New Roman" w:hAnsi="Times New Roman"/>
          <w:bCs/>
          <w:sz w:val="24"/>
          <w:szCs w:val="24"/>
        </w:rPr>
      </w:pPr>
    </w:p>
    <w:p w:rsidR="00134D08" w:rsidRDefault="00134D08" w:rsidP="00D567F0">
      <w:pPr>
        <w:rPr>
          <w:rFonts w:ascii="Times New Roman" w:hAnsi="Times New Roman"/>
          <w:bCs/>
          <w:sz w:val="24"/>
          <w:szCs w:val="24"/>
        </w:rPr>
      </w:pPr>
    </w:p>
    <w:p w:rsidR="00134D08" w:rsidRDefault="00134D08" w:rsidP="00D567F0">
      <w:pPr>
        <w:rPr>
          <w:rFonts w:ascii="Times New Roman" w:hAnsi="Times New Roman"/>
          <w:bCs/>
          <w:sz w:val="24"/>
          <w:szCs w:val="24"/>
        </w:rPr>
      </w:pPr>
    </w:p>
    <w:p w:rsidR="00134D08" w:rsidRDefault="00134D08" w:rsidP="00D567F0">
      <w:pPr>
        <w:rPr>
          <w:rFonts w:ascii="Times New Roman" w:hAnsi="Times New Roman"/>
          <w:bCs/>
          <w:sz w:val="24"/>
          <w:szCs w:val="24"/>
        </w:rPr>
      </w:pPr>
    </w:p>
    <w:p w:rsidR="00134D08" w:rsidRPr="00B141A3" w:rsidRDefault="00134D08" w:rsidP="00D567F0">
      <w:pPr>
        <w:rPr>
          <w:rFonts w:ascii="Times New Roman" w:hAnsi="Times New Roman"/>
          <w:b/>
          <w:bCs/>
          <w:sz w:val="24"/>
          <w:szCs w:val="24"/>
        </w:rPr>
      </w:pPr>
      <w:r w:rsidRPr="00B141A3">
        <w:rPr>
          <w:rFonts w:ascii="Times New Roman" w:hAnsi="Times New Roman"/>
          <w:b/>
          <w:bCs/>
          <w:sz w:val="24"/>
          <w:szCs w:val="24"/>
        </w:rPr>
        <w:t>PROJECT CODE: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package javaapplication23;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import java.sql.*;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import java.awt.*;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import java.util.*;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import javax.swing.*;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public class NewJFrame extends javax.swing.JFrame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String s,t,deptm;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uname="root";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url="jdbc:mysql://localhost:3306/employee";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password="dbms";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int i,age,saly;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public NewJFrame()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initComponents();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/**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 This method is called from within the constructor to initialize the form.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 WARNING: Do NOT modify this code. The content of this method is always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 regenerated by the Form Editor.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*/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@SuppressWarnings("unchecked")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// &lt;editor-fold defaultstate="collapsed" desc="Generated Code"&gt;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void initComponents()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jLabel1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jLabel2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jLabel3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jLabel4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jLabel5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jLabel6 = new javax.swing.JLabel();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jButton1 = new javax.swing.JButton();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jButton2 = new javax.swing.JButton();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jButton3 = new javax.swing.JButton();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jButton4 = new javax.swing.JButton();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jTextField1 = new javax.swing.JTextField();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jTextField2 = new javax.swing.JTextField();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jTextField3 = new javax.swing.JTextField();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jTextField4 = new javax.swing.JTextField();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jTextField5 = new javax.swing.JTextField();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setDefaultCloseOperation(javax.swing.WindowConstants.EXIT_ON_CLOSE);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jLabel1.setFont(new java.awt.Font("Arial", 1, 18)); // NOI18N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jLabel1.setText("Employee Management System");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jLabel2.setText("Id");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jLabel3.setText("Name");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jLabel4.setText("Age");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jLabel5.setText("Dept");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jLabel6.setText("Salary");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jButton1.setText("insert");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jButton1.addActionListener(new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jButton1ActionPerformed(evt);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jButton2.setText("update");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jButton2.addActionListener(new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jButton2ActionPerformed(evt);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jButton3.setText("delete");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jButton3.addActionListener(new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jButton3ActionPerformed(evt);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jButton4.setText("print");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jButton4.addActionListener(new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jButton4ActionPerformed(evt);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jTextField3.addActionListener(new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jTextField3ActionPerformed(evt);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jTextField4.addActionListener(new java.awt.event.ActionListener()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actionPerformed(java.awt.event.ActionEvent evt)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jTextField4ActionPerformed(evt);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javax.swing.GroupLayout layout = new javax.swing.GroupLayout(getContentPane());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getContentPane().setLayout(layout);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layout.setHorizontalGroup(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   layout.createParallelGroup(javax.swing.GroupLayout.Alignment.LEADING)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.addGroup(layout.createParallelGroup(javax.swing.GroupLayout.Alignment.LEADING)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.addGap(29, 29, 29)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.addGroup(layout.createParallelGroup(javax.swing.GroupLayout.Alignment.LEADING)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.addGroup(layout.createParallelGroup(javax.swing.GroupLayout.Alignment.TRAILING)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.addComponent(jLabel3)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.addComponent(jLabel2)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.addComponent(jLabel4)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.addComponent(jLabel5)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.addComponent(jLabel6))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.addGap(20, 20, 20)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    .addComponent(jLabel1, javax.swing.GroupLayout.PREFERRED_SIZE, 319, javax.swing.GroupLayout.PREFERRED_SIZE))))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.addGap(108, 108, 108)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.addGroup(layout.createParallelGroup(javax.swing.GroupLayout.Alignment.LEADING)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.addComponent(jTextField1, javax.swing.GroupLayout.PREFERRED_SIZE, 134, javax.swing.GroupLayout.PREFERRED_SIZE)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                   .addComponent(jTextField2, javax.swing.GroupLayout.PREFERRED_SIZE, 134, javax.swing.GroupLayout.PREFERRED_SIZE)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.addComponent(jTextField3, javax.swing.GroupLayout.PREFERRED_SIZE, 134, javax.swing.GroupLayout.PREFERRED_SIZE)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.addComponent(jTextField4, javax.swing.GroupLayout.PREFERRED_SIZE, 134, javax.swing.GroupLayout.PREFERRED_SIZE)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    .addComponent(jTextField5, javax.swing.GroupLayout.PREFERRED_SIZE, 134, javax.swing.GroupLayout.PREFERRED_SIZE)))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.addContainerGap()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.addComponent(jButton1)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.addGap(26, 26, 26)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.addComponent(jButton2)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.addGap(31, 31, 31)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.addComponent(jButton3)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.addGap(37, 37, 37)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    .addComponent(jButton4)))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.addContainerGap(61, Short.MAX_VALUE))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layout.setVerticalGroup(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layout.createParallelGroup(javax.swing.GroupLayout.Alignment.LEADING)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.addGroup(layout.createSequentialGroup()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.addGap(36, 36, 36)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.addComponent(jLabel1, javax.swing.GroupLayout.PREFERRED_SIZE, 27, javax.swing.GroupLayout.PREFERRED_SIZE)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       .addGap(28, 28, 28)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.addComponent(jLabel2)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.addComponent(jTextField1, javax.swing.GroupLayout.PREFERRED_SIZE, javax.swing.GroupLayout.DEFAULT_SIZE, javax.swing.GroupLayout.PREFERRED_SIZE))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.addGap(18, 18, 18)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.addComponent(jLabel3)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.addComponent(jTextField2, javax.swing.GroupLayout.PREFERRED_SIZE, javax.swing.GroupLayout.DEFAULT_SIZE, javax.swing.GroupLayout.PREFERRED_SIZE))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.addGap(18, 18, 18)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.addComponent(jLabel4)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.addComponent(jTextField3, javax.swing.GroupLayout.PREFERRED_SIZE, javax.swing.GroupLayout.DEFAULT_SIZE, javax.swing.GroupLayout.PREFERRED_SIZE))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.addGap(18, 18, 18)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.addComponent(jLabel5)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           .addComponent(jTextField4, javax.swing.GroupLayout.PREFERRED_SIZE, javax.swing.GroupLayout.DEFAULT_SIZE, javax.swing.GroupLayout.PREFERRED_SIZE))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.addGap(18, 18, 18)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.addComponent(jLabel6)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.addComponent(jTextField5, javax.swing.GroupLayout.PREFERRED_SIZE, javax.swing.GroupLayout.DEFAULT_SIZE, javax.swing.GroupLayout.PREFERRED_SIZE))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.addPreferredGap(javax.swing.LayoutStyle.ComponentPlacement.RELATED, 20, Short.MAX_VALUE)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.addGroup(layout.createParallelGroup(javax.swing.GroupLayout.Alignment.BASELINE)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.addComponent(jButton1)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.addComponent(jButton2)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.addComponent(jButton3)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.addComponent(jButton4))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.addContainerGap())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pack();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}// &lt;/editor-fold&gt;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void jButton2ActionPerformed(java.awt.event.ActionEvent evt) {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 try{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Class.forName("com.mysql.jdbc.Driver").newInstance();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Connection con=DriverManager.getConnection(url,uname,password);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Statement st=con.createStatement();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s1=jTextField1.getText();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s2=jTextField2.getText();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s3=jTextField3.getText();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s4=jTextField4.getText();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s5=jTextField5.getText();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s6="update t3 set id='"+s1+"',name='"+s2+"',age='"+s3+"',dept='"+s4+"',sal='"+s5+"' where id='"+s1+"'";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PreparedStatement ps=con.prepareStatement(s6);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ps.execute();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JOptionPane.showMessageDialog(null,"Updated Sucessfully");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} catch(Exception e)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e.printStackTrace();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void jTextField4ActionPerformed(java.awt.event.ActionEvent evt) {   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private void jButton1ActionPerformed(java.awt.event.ActionEvent evt) {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try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Class.forName("com.mysql.jdbc.Driver").newInstance();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Connection con=DriverManager.getConnection(url,uname,password);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i=Integer.parseInt(jTextField1.getText());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s=jTextField2.getText();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age=Integer.parseInt(jTextField3.getText());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deptm=jTextField4.getText();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saly=Integer.parseInt(jTextField5.getText());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Statement st=con.createStatement();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String stm="insert into t3 values('"+i+"','"+s+"','"+age+"','"+deptm+"','"+saly+"');";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st.executeUpdate(stm);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JOptionPane.showMessageDialog(null,"Inserted Sucessfully");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st.close();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con.close();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catch(Exception e)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e.printStackTrace();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}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void jButton4ActionPerformed(java.awt.event.ActionEvent evt) {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try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int i;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Class.forName("com.mysql.jdbc.Driver").newInstance();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Connection con=DriverManager.getConnection(url,uname,password);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Statement st=con.createStatement();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ArrayList&lt;String[]&gt;  tableData=new ArrayList&lt;&gt;(); // you need a dynamic sized container for the results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ResultSet rs = st.executeQuery( "SELECT * FROM t3" );  // query the database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while ( rs.next() ){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i=rs.getInt(1);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s=Integer.toString(i);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tableData.add(new String[]{s, rs.getString(2),rs.getString(3),rs.getString(4),rs.getString(5)});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String[][] tableRows = tableData.toArray(new String[tableData.size()][]); // convert the ArrayList to a regular Array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>String[] columnNames = 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"Id", "Name" ,"Age","Dept","Sal" // name your table columns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};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JFrame f = new JFrame();    // you need a window to display the JTable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f.setDefaultCloseOperation( JFrame.EXIT_ON_CLOSE );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JTable table = new JTable( tableRows, columnNames );   // thats how you put the data into the JTable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f.add( new JScrollPane( table ) );  // add the JTable to the window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f.pack();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f.setVisible( true );   // finished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catch(Exception e)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e.printStackTrace();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void jTextField3ActionPerformed(java.awt.event.ActionEvent evt) {   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private void jButton3ActionPerformed(java.awt.event.ActionEvent evt) { 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 TODO add your handling code here: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try{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Class.forName("com.mysql.jdbc.Driver").newInstance();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Connection con=DriverManager.getConnection(url,uname,password);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String id=jTextField1.getText();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String a="DELETE FROM t3 WHERE id=?";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PreparedStatement st=con.prepareStatement(a);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st.setString(1,id);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st.execute();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JOptionPane.showMessageDialog(null,"Deleted Sucessfully");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catch(Exception e)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e.printStackTrace();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>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                   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/**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 @param args the command line arguments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*/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public static void main(String args[])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/* Set the Nimbus look and feel */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//&lt;editor-fold defaultstate="collapsed" desc=" Look and feel setting code (optional) "&gt;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/* If Nimbus (introduced in Java SE 6) is not available, stay with the default look and feel.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* For details see http://download.oracle.com/javase/tutorial/uiswing/lookandfeel/plaf.html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*/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try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for (javax.swing.UIManager.LookAndFeelInfo info : javax.swing.UIManager.getInstalledLookAndFeels())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if ("Nimbus".equals(info.getName()))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javax.swing.UIManager.setLookAndFeel(info.getClassName());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    break;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 (ClassNotFoundException ex)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java.util.logging.Logger.getLogger(NewJFrame.class.getName()).log(java.util.logging.Level.SEVERE, null, ex);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 (InstantiationException ex)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java.util.logging.Logger.getLogger(NewJFrame.class.getName()).log(java.util.logging.Level.SEVERE, null, ex);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 (IllegalAccessException ex)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java.util.logging.Logger.getLogger(NewJFrame.class.getName()).log(java.util.logging.Level.SEVERE, null, ex);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 catch (javax.swing.UnsupportedLookAndFeelException ex)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java.util.logging.Logger.getLogger(NewJFrame.class.getName()).log(java.util.logging.Level.SEVERE, null, ex);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lastRenderedPageBreak/>
        <w:t xml:space="preserve">        //&lt;/editor-fold&gt;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/* Create and display the form */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java.awt.EventQueue.invokeLater(new Runnable()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public void run() {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    new NewJFrame().setVisible(true);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    });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}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// Variables declaration - do not modify                     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javax.swing.JButton jButton1;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javax.swing.JButton jButton2;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javax.swing.JButton jButton3;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javax.swing.JButton jButton4;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jLabel1;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jLabel2;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jLabel3;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jLabel4;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jLabel5;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javax.swing.JLabel jLabel6;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javax.swing.JTextField jTextField1;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javax.swing.JTextField jTextField2;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javax.swing.JTextField jTextField3;</w:t>
      </w:r>
    </w:p>
    <w:p w:rsidR="00134D08" w:rsidRP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javax.swing.JTextField jTextField4;</w:t>
      </w:r>
    </w:p>
    <w:p w:rsidR="00134D08" w:rsidRDefault="00134D08" w:rsidP="00134D08">
      <w:pPr>
        <w:rPr>
          <w:rFonts w:ascii="Times New Roman" w:hAnsi="Times New Roman"/>
          <w:bCs/>
          <w:sz w:val="24"/>
          <w:szCs w:val="24"/>
        </w:rPr>
      </w:pPr>
      <w:r w:rsidRPr="00134D08">
        <w:rPr>
          <w:rFonts w:ascii="Times New Roman" w:hAnsi="Times New Roman"/>
          <w:bCs/>
          <w:sz w:val="24"/>
          <w:szCs w:val="24"/>
        </w:rPr>
        <w:t xml:space="preserve">    private javax.swing.JTextField jTextField5;</w:t>
      </w:r>
    </w:p>
    <w:p w:rsidR="00BB717F" w:rsidRDefault="00BB717F" w:rsidP="00134D0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}</w:t>
      </w:r>
    </w:p>
    <w:p w:rsidR="00BB717F" w:rsidRDefault="00BB717F" w:rsidP="00134D08">
      <w:pPr>
        <w:rPr>
          <w:rFonts w:ascii="Times New Roman" w:hAnsi="Times New Roman"/>
          <w:b/>
          <w:bCs/>
          <w:sz w:val="24"/>
          <w:szCs w:val="24"/>
        </w:rPr>
      </w:pPr>
      <w:r w:rsidRPr="00BB717F">
        <w:rPr>
          <w:rFonts w:ascii="Times New Roman" w:hAnsi="Times New Roman"/>
          <w:b/>
          <w:bCs/>
          <w:sz w:val="24"/>
          <w:szCs w:val="24"/>
        </w:rPr>
        <w:lastRenderedPageBreak/>
        <w:t>OUTPUT:</w:t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BB717F" w:rsidRDefault="00BB717F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INSERT:</w:t>
      </w:r>
    </w:p>
    <w:p w:rsidR="00BB717F" w:rsidRDefault="00BB717F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76875" cy="30365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DISPLAY:</w:t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00675" cy="30365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DELETE:</w:t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00675" cy="30365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e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UPDATE:</w:t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00675" cy="30365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da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AFTER UPDATE:</w:t>
      </w: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3F5648" w:rsidRDefault="003F5648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400675" cy="30365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7C" w:rsidRDefault="0027717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27717C" w:rsidRDefault="0027717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27717C" w:rsidRDefault="0027717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</w:t>
      </w:r>
      <w:r w:rsidR="00CD3CAC">
        <w:rPr>
          <w:rFonts w:ascii="Times New Roman" w:hAnsi="Times New Roman"/>
          <w:b/>
          <w:bCs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CLUSION:</w:t>
      </w:r>
    </w:p>
    <w:p w:rsidR="000F2767" w:rsidRPr="000F2767" w:rsidRDefault="000F2767" w:rsidP="00134D08">
      <w:pPr>
        <w:rPr>
          <w:rFonts w:ascii="Times New Roman" w:hAnsi="Times New Roman"/>
          <w:bCs/>
          <w:sz w:val="28"/>
          <w:szCs w:val="28"/>
        </w:rPr>
      </w:pPr>
      <w:r w:rsidRPr="000F2767">
        <w:rPr>
          <w:rFonts w:ascii="Times New Roman" w:hAnsi="Times New Roman"/>
          <w:bCs/>
          <w:sz w:val="28"/>
          <w:szCs w:val="28"/>
        </w:rPr>
        <w:t>The Employee Management System</w:t>
      </w:r>
      <w:r>
        <w:rPr>
          <w:rFonts w:ascii="Times New Roman" w:hAnsi="Times New Roman"/>
          <w:bCs/>
          <w:sz w:val="28"/>
          <w:szCs w:val="28"/>
        </w:rPr>
        <w:t xml:space="preserve"> is more effic</w:t>
      </w:r>
      <w:r w:rsidR="00CD3CAC">
        <w:rPr>
          <w:rFonts w:ascii="Times New Roman" w:hAnsi="Times New Roman"/>
          <w:bCs/>
          <w:sz w:val="28"/>
          <w:szCs w:val="28"/>
        </w:rPr>
        <w:t>ient and user friendly .There is no possible for any loss of data through this system .It reduces manual work and saves time.</w:t>
      </w:r>
    </w:p>
    <w:p w:rsidR="000F2767" w:rsidRPr="000F2767" w:rsidRDefault="000F2767" w:rsidP="00134D08">
      <w:pPr>
        <w:rPr>
          <w:rFonts w:ascii="Times New Roman" w:hAnsi="Times New Roman"/>
          <w:bCs/>
          <w:sz w:val="28"/>
          <w:szCs w:val="28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0F2767" w:rsidRDefault="000F2767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CD3CAC" w:rsidRDefault="00CD3CAC" w:rsidP="00134D08">
      <w:pPr>
        <w:rPr>
          <w:rFonts w:ascii="Times New Roman" w:hAnsi="Times New Roman"/>
          <w:b/>
          <w:bCs/>
          <w:sz w:val="24"/>
          <w:szCs w:val="24"/>
        </w:rPr>
      </w:pPr>
    </w:p>
    <w:p w:rsidR="0027717C" w:rsidRDefault="0027717C" w:rsidP="00134D08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REFERENCES:</w:t>
      </w:r>
    </w:p>
    <w:p w:rsidR="0027717C" w:rsidRDefault="00D91E35" w:rsidP="00134D08">
      <w:pPr>
        <w:rPr>
          <w:rFonts w:ascii="Times New Roman" w:hAnsi="Times New Roman"/>
          <w:bCs/>
        </w:rPr>
      </w:pPr>
      <w:hyperlink r:id="rId16" w:history="1">
        <w:r w:rsidR="0027717C" w:rsidRPr="008E6498">
          <w:rPr>
            <w:rStyle w:val="Hyperlink"/>
            <w:rFonts w:ascii="Times New Roman" w:hAnsi="Times New Roman"/>
            <w:bCs/>
          </w:rPr>
          <w:t>WWW.SQLITETUTORIAL.NET</w:t>
        </w:r>
      </w:hyperlink>
    </w:p>
    <w:p w:rsidR="0027717C" w:rsidRDefault="00D91E35" w:rsidP="00134D08">
      <w:pPr>
        <w:rPr>
          <w:rFonts w:ascii="Times New Roman" w:hAnsi="Times New Roman"/>
          <w:bCs/>
        </w:rPr>
      </w:pPr>
      <w:hyperlink r:id="rId17" w:history="1">
        <w:r w:rsidR="0027717C" w:rsidRPr="008E6498">
          <w:rPr>
            <w:rStyle w:val="Hyperlink"/>
            <w:rFonts w:ascii="Times New Roman" w:hAnsi="Times New Roman"/>
            <w:bCs/>
          </w:rPr>
          <w:t>HTTPS://ALVINALEXANDER.COM</w:t>
        </w:r>
      </w:hyperlink>
    </w:p>
    <w:p w:rsidR="0027717C" w:rsidRDefault="00D91E35" w:rsidP="00134D08">
      <w:pPr>
        <w:rPr>
          <w:rFonts w:ascii="Times New Roman" w:hAnsi="Times New Roman"/>
          <w:bCs/>
        </w:rPr>
      </w:pPr>
      <w:hyperlink r:id="rId18" w:history="1">
        <w:r w:rsidR="0027717C" w:rsidRPr="008E6498">
          <w:rPr>
            <w:rStyle w:val="Hyperlink"/>
            <w:rFonts w:ascii="Times New Roman" w:hAnsi="Times New Roman"/>
            <w:bCs/>
          </w:rPr>
          <w:t>HTTPS://STACKOVERFLOW.COM</w:t>
        </w:r>
      </w:hyperlink>
    </w:p>
    <w:p w:rsidR="0027717C" w:rsidRDefault="00D91E35" w:rsidP="00134D08">
      <w:pPr>
        <w:rPr>
          <w:rFonts w:ascii="Times New Roman" w:hAnsi="Times New Roman"/>
          <w:bCs/>
        </w:rPr>
      </w:pPr>
      <w:hyperlink r:id="rId19" w:history="1">
        <w:r w:rsidR="0027717C" w:rsidRPr="008E6498">
          <w:rPr>
            <w:rStyle w:val="Hyperlink"/>
            <w:rFonts w:ascii="Times New Roman" w:hAnsi="Times New Roman"/>
            <w:bCs/>
          </w:rPr>
          <w:t>HTTPS://WWW.CODEJAVA.NET</w:t>
        </w:r>
      </w:hyperlink>
    </w:p>
    <w:p w:rsidR="0027717C" w:rsidRPr="00DE35A0" w:rsidRDefault="00DE35A0" w:rsidP="00134D08">
      <w:pPr>
        <w:rPr>
          <w:rFonts w:ascii="Times New Roman" w:hAnsi="Times New Roman"/>
          <w:b/>
          <w:bCs/>
          <w:sz w:val="24"/>
          <w:szCs w:val="24"/>
        </w:rPr>
      </w:pPr>
      <w:r w:rsidRPr="00DE35A0">
        <w:rPr>
          <w:rFonts w:ascii="Times New Roman" w:hAnsi="Times New Roman"/>
          <w:b/>
          <w:bCs/>
          <w:sz w:val="24"/>
          <w:szCs w:val="24"/>
        </w:rPr>
        <w:t>BOOKS:</w:t>
      </w:r>
    </w:p>
    <w:p w:rsidR="00DE35A0" w:rsidRPr="00DE35A0" w:rsidRDefault="00DE35A0" w:rsidP="00DE35A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Elmasri Navathe </w:t>
      </w:r>
      <w:r w:rsidRPr="00DE35A0">
        <w:rPr>
          <w:rFonts w:ascii="Times New Roman" w:hAnsi="Times New Roman"/>
          <w:sz w:val="28"/>
          <w:szCs w:val="28"/>
        </w:rPr>
        <w:t>Fundamentals of database system</w:t>
      </w:r>
      <w:r>
        <w:rPr>
          <w:rFonts w:ascii="Times New Roman" w:hAnsi="Times New Roman"/>
          <w:sz w:val="28"/>
          <w:szCs w:val="28"/>
        </w:rPr>
        <w:t>.</w:t>
      </w:r>
    </w:p>
    <w:p w:rsidR="00DE35A0" w:rsidRPr="00DE35A0" w:rsidRDefault="00DE35A0" w:rsidP="00134D08">
      <w:pPr>
        <w:rPr>
          <w:rFonts w:ascii="Times New Roman" w:hAnsi="Times New Roman"/>
          <w:bCs/>
          <w:sz w:val="24"/>
          <w:szCs w:val="24"/>
        </w:rPr>
      </w:pPr>
    </w:p>
    <w:sectPr w:rsidR="00DE35A0" w:rsidRPr="00DE35A0" w:rsidSect="00844661">
      <w:footerReference w:type="default" r:id="rId20"/>
      <w:type w:val="continuous"/>
      <w:pgSz w:w="11907" w:h="16839" w:code="9"/>
      <w:pgMar w:top="1701" w:right="1134" w:bottom="1701" w:left="2268" w:header="720" w:footer="720" w:gutter="0"/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1E35" w:rsidRDefault="00D91E35" w:rsidP="00137F0D">
      <w:pPr>
        <w:spacing w:after="0" w:line="240" w:lineRule="auto"/>
      </w:pPr>
      <w:r>
        <w:separator/>
      </w:r>
    </w:p>
  </w:endnote>
  <w:endnote w:type="continuationSeparator" w:id="0">
    <w:p w:rsidR="00D91E35" w:rsidRDefault="00D91E35" w:rsidP="00137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7B9" w:rsidRDefault="007237B9">
    <w:pPr>
      <w:pStyle w:val="Footer"/>
      <w:jc w:val="center"/>
    </w:pPr>
  </w:p>
  <w:p w:rsidR="007237B9" w:rsidRDefault="007237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7B9" w:rsidRDefault="007237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1E35" w:rsidRDefault="00D91E35" w:rsidP="00137F0D">
      <w:pPr>
        <w:spacing w:after="0" w:line="240" w:lineRule="auto"/>
      </w:pPr>
      <w:r>
        <w:separator/>
      </w:r>
    </w:p>
  </w:footnote>
  <w:footnote w:type="continuationSeparator" w:id="0">
    <w:p w:rsidR="00D91E35" w:rsidRDefault="00D91E35" w:rsidP="00137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B840DC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4B8BF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D6854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C726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130A09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490C5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82459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DCCB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27097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65E0F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03022F"/>
    <w:multiLevelType w:val="hybridMultilevel"/>
    <w:tmpl w:val="CCDC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B3175AA"/>
    <w:multiLevelType w:val="multilevel"/>
    <w:tmpl w:val="306A9FAC"/>
    <w:lvl w:ilvl="0">
      <w:start w:val="1"/>
      <w:numFmt w:val="upperLetter"/>
      <w:pStyle w:val="MCET-Appendix-Heading"/>
      <w:lvlText w:val="APPENDIX     %1 : "/>
      <w:lvlJc w:val="left"/>
      <w:pPr>
        <w:ind w:left="1077" w:hanging="1077"/>
      </w:pPr>
      <w:rPr>
        <w:rFonts w:hint="default"/>
      </w:rPr>
    </w:lvl>
    <w:lvl w:ilvl="1">
      <w:start w:val="1"/>
      <w:numFmt w:val="decimal"/>
      <w:pStyle w:val="MCET-Appendix-Heading-2"/>
      <w:lvlText w:val="%1.%2"/>
      <w:lvlJc w:val="left"/>
      <w:pPr>
        <w:ind w:left="1230" w:hanging="1230"/>
      </w:pPr>
      <w:rPr>
        <w:rFonts w:hint="default"/>
      </w:rPr>
    </w:lvl>
    <w:lvl w:ilvl="2">
      <w:start w:val="1"/>
      <w:numFmt w:val="decimal"/>
      <w:pStyle w:val="MCET-Appendix-Heading-3"/>
      <w:lvlText w:val="%1.%2.%3"/>
      <w:lvlJc w:val="left"/>
      <w:pPr>
        <w:ind w:left="1701" w:hanging="170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226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12">
    <w:nsid w:val="0FEA4458"/>
    <w:multiLevelType w:val="hybridMultilevel"/>
    <w:tmpl w:val="0AF6FE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2FB35AD"/>
    <w:multiLevelType w:val="hybridMultilevel"/>
    <w:tmpl w:val="FD08E2AE"/>
    <w:lvl w:ilvl="0" w:tplc="9D5C742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1A03B9"/>
    <w:multiLevelType w:val="hybridMultilevel"/>
    <w:tmpl w:val="F46C87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6320CD"/>
    <w:multiLevelType w:val="hybridMultilevel"/>
    <w:tmpl w:val="0D361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AD97415"/>
    <w:multiLevelType w:val="hybridMultilevel"/>
    <w:tmpl w:val="A7F62C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7B2235"/>
    <w:multiLevelType w:val="hybridMultilevel"/>
    <w:tmpl w:val="0AF6FEE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20105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0350115"/>
    <w:multiLevelType w:val="multilevel"/>
    <w:tmpl w:val="491E998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DB42CF3"/>
    <w:multiLevelType w:val="multilevel"/>
    <w:tmpl w:val="2AFC7EF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C70906"/>
    <w:multiLevelType w:val="hybridMultilevel"/>
    <w:tmpl w:val="340ABCA6"/>
    <w:lvl w:ilvl="0" w:tplc="C1C8D184">
      <w:start w:val="1"/>
      <w:numFmt w:val="upperLetter"/>
      <w:lvlText w:val="APPENDIX    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F953A23"/>
    <w:multiLevelType w:val="multilevel"/>
    <w:tmpl w:val="AD1C7A20"/>
    <w:lvl w:ilvl="0">
      <w:start w:val="1"/>
      <w:numFmt w:val="decimal"/>
      <w:pStyle w:val="MCET-Heading-1"/>
      <w:lvlText w:val="%1.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MCET-Heading-2"/>
      <w:lvlText w:val="%1.%2"/>
      <w:lvlJc w:val="left"/>
      <w:pPr>
        <w:ind w:left="850" w:hanging="850"/>
      </w:pPr>
      <w:rPr>
        <w:rFonts w:hint="default"/>
      </w:rPr>
    </w:lvl>
    <w:lvl w:ilvl="2">
      <w:start w:val="1"/>
      <w:numFmt w:val="decimal"/>
      <w:pStyle w:val="MCET-Heading-3"/>
      <w:lvlText w:val="%1.%2.%3"/>
      <w:lvlJc w:val="left"/>
      <w:pPr>
        <w:ind w:left="1020" w:hanging="10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190" w:hanging="68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360" w:hanging="68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530" w:hanging="6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0" w:hanging="6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870" w:hanging="68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040" w:hanging="68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3"/>
  </w:num>
  <w:num w:numId="13">
    <w:abstractNumId w:val="18"/>
  </w:num>
  <w:num w:numId="14">
    <w:abstractNumId w:val="19"/>
  </w:num>
  <w:num w:numId="15">
    <w:abstractNumId w:val="19"/>
  </w:num>
  <w:num w:numId="16">
    <w:abstractNumId w:val="19"/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19"/>
  </w:num>
  <w:num w:numId="20">
    <w:abstractNumId w:val="20"/>
  </w:num>
  <w:num w:numId="21">
    <w:abstractNumId w:val="22"/>
  </w:num>
  <w:num w:numId="2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5"/>
  </w:num>
  <w:num w:numId="24">
    <w:abstractNumId w:val="21"/>
  </w:num>
  <w:num w:numId="25">
    <w:abstractNumId w:val="11"/>
  </w:num>
  <w:num w:numId="26">
    <w:abstractNumId w:val="14"/>
  </w:num>
  <w:num w:numId="27">
    <w:abstractNumId w:val="11"/>
  </w:num>
  <w:num w:numId="28">
    <w:abstractNumId w:val="16"/>
  </w:num>
  <w:num w:numId="29">
    <w:abstractNumId w:val="12"/>
  </w:num>
  <w:num w:numId="30">
    <w:abstractNumId w:val="17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sdwzpafb2ddxke9ff45dwvbfts05wwdwwx0&quot;&gt;Reghu&lt;record-ids&gt;&lt;item&gt;60&lt;/item&gt;&lt;item&gt;61&lt;/item&gt;&lt;item&gt;62&lt;/item&gt;&lt;item&gt;68&lt;/item&gt;&lt;item&gt;84&lt;/item&gt;&lt;item&gt;90&lt;/item&gt;&lt;item&gt;117&lt;/item&gt;&lt;item&gt;132&lt;/item&gt;&lt;item&gt;238&lt;/item&gt;&lt;item&gt;243&lt;/item&gt;&lt;item&gt;624&lt;/item&gt;&lt;/record-ids&gt;&lt;/item&gt;&lt;/Libraries&gt;"/>
  </w:docVars>
  <w:rsids>
    <w:rsidRoot w:val="003E6FED"/>
    <w:rsid w:val="000151C8"/>
    <w:rsid w:val="000301E3"/>
    <w:rsid w:val="000340D3"/>
    <w:rsid w:val="000402DF"/>
    <w:rsid w:val="00045E6D"/>
    <w:rsid w:val="000C0647"/>
    <w:rsid w:val="000F2767"/>
    <w:rsid w:val="000F2FB6"/>
    <w:rsid w:val="001045F9"/>
    <w:rsid w:val="0012275B"/>
    <w:rsid w:val="00134D08"/>
    <w:rsid w:val="00137F0D"/>
    <w:rsid w:val="0015550A"/>
    <w:rsid w:val="001609E2"/>
    <w:rsid w:val="00166B2D"/>
    <w:rsid w:val="001E0E23"/>
    <w:rsid w:val="0021012E"/>
    <w:rsid w:val="00244812"/>
    <w:rsid w:val="00255D53"/>
    <w:rsid w:val="0026278C"/>
    <w:rsid w:val="00272836"/>
    <w:rsid w:val="0027717C"/>
    <w:rsid w:val="00277FE2"/>
    <w:rsid w:val="00297F0F"/>
    <w:rsid w:val="002A53FE"/>
    <w:rsid w:val="002B3758"/>
    <w:rsid w:val="003166ED"/>
    <w:rsid w:val="00327295"/>
    <w:rsid w:val="00350EF8"/>
    <w:rsid w:val="003670B0"/>
    <w:rsid w:val="003A20D0"/>
    <w:rsid w:val="003B69F8"/>
    <w:rsid w:val="003D7CAA"/>
    <w:rsid w:val="003E6FED"/>
    <w:rsid w:val="003F5648"/>
    <w:rsid w:val="00432AB2"/>
    <w:rsid w:val="004540F6"/>
    <w:rsid w:val="0047191C"/>
    <w:rsid w:val="00483823"/>
    <w:rsid w:val="00485752"/>
    <w:rsid w:val="00492BE5"/>
    <w:rsid w:val="004C2075"/>
    <w:rsid w:val="004D1D54"/>
    <w:rsid w:val="004E661A"/>
    <w:rsid w:val="00525701"/>
    <w:rsid w:val="005851B1"/>
    <w:rsid w:val="005D2A9B"/>
    <w:rsid w:val="00602868"/>
    <w:rsid w:val="0060312A"/>
    <w:rsid w:val="00610FC2"/>
    <w:rsid w:val="0063688C"/>
    <w:rsid w:val="006370EA"/>
    <w:rsid w:val="006B3F3F"/>
    <w:rsid w:val="006D115F"/>
    <w:rsid w:val="007064FF"/>
    <w:rsid w:val="007237B9"/>
    <w:rsid w:val="00764CAE"/>
    <w:rsid w:val="00794D25"/>
    <w:rsid w:val="007B4CBA"/>
    <w:rsid w:val="007E26E1"/>
    <w:rsid w:val="007E7FFC"/>
    <w:rsid w:val="0080131A"/>
    <w:rsid w:val="00844661"/>
    <w:rsid w:val="008564A9"/>
    <w:rsid w:val="00856F06"/>
    <w:rsid w:val="00874749"/>
    <w:rsid w:val="008907C9"/>
    <w:rsid w:val="008B58D6"/>
    <w:rsid w:val="008C21C3"/>
    <w:rsid w:val="008F1E11"/>
    <w:rsid w:val="00910C64"/>
    <w:rsid w:val="00935D9B"/>
    <w:rsid w:val="009F02CA"/>
    <w:rsid w:val="009F18CC"/>
    <w:rsid w:val="00A20DC6"/>
    <w:rsid w:val="00A25C31"/>
    <w:rsid w:val="00A53EC1"/>
    <w:rsid w:val="00A97330"/>
    <w:rsid w:val="00AB3CA8"/>
    <w:rsid w:val="00B10BBC"/>
    <w:rsid w:val="00B141A3"/>
    <w:rsid w:val="00B25ADB"/>
    <w:rsid w:val="00B365BD"/>
    <w:rsid w:val="00B72B01"/>
    <w:rsid w:val="00B85B96"/>
    <w:rsid w:val="00BB70D1"/>
    <w:rsid w:val="00BB717F"/>
    <w:rsid w:val="00BC0207"/>
    <w:rsid w:val="00BC3157"/>
    <w:rsid w:val="00C03566"/>
    <w:rsid w:val="00C23E11"/>
    <w:rsid w:val="00C24DBE"/>
    <w:rsid w:val="00C41167"/>
    <w:rsid w:val="00C45482"/>
    <w:rsid w:val="00C84CA2"/>
    <w:rsid w:val="00C91B93"/>
    <w:rsid w:val="00CA2BD4"/>
    <w:rsid w:val="00CA4F52"/>
    <w:rsid w:val="00CB483A"/>
    <w:rsid w:val="00CC5B59"/>
    <w:rsid w:val="00CD3CAC"/>
    <w:rsid w:val="00CD5990"/>
    <w:rsid w:val="00CF1C0E"/>
    <w:rsid w:val="00D2071F"/>
    <w:rsid w:val="00D2771A"/>
    <w:rsid w:val="00D27C7E"/>
    <w:rsid w:val="00D27FF6"/>
    <w:rsid w:val="00D544CF"/>
    <w:rsid w:val="00D567F0"/>
    <w:rsid w:val="00D91E35"/>
    <w:rsid w:val="00D92FF5"/>
    <w:rsid w:val="00D9450E"/>
    <w:rsid w:val="00D9475A"/>
    <w:rsid w:val="00DA2091"/>
    <w:rsid w:val="00DA744F"/>
    <w:rsid w:val="00DE35A0"/>
    <w:rsid w:val="00DE4347"/>
    <w:rsid w:val="00DE555B"/>
    <w:rsid w:val="00DF18E1"/>
    <w:rsid w:val="00E103FA"/>
    <w:rsid w:val="00E132EC"/>
    <w:rsid w:val="00E17C13"/>
    <w:rsid w:val="00E33043"/>
    <w:rsid w:val="00E853D1"/>
    <w:rsid w:val="00E94EAC"/>
    <w:rsid w:val="00EA7161"/>
    <w:rsid w:val="00EB6882"/>
    <w:rsid w:val="00ED6597"/>
    <w:rsid w:val="00F473D5"/>
    <w:rsid w:val="00F774C4"/>
    <w:rsid w:val="00FB3C55"/>
    <w:rsid w:val="00FC5555"/>
    <w:rsid w:val="00FD087F"/>
    <w:rsid w:val="00FE465A"/>
    <w:rsid w:val="00FF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DC0F816-0500-4E95-8EA6-E20513C15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3EC1"/>
    <w:pPr>
      <w:spacing w:after="200" w:line="276" w:lineRule="auto"/>
    </w:pPr>
    <w:rPr>
      <w:sz w:val="22"/>
      <w:szCs w:val="22"/>
    </w:rPr>
  </w:style>
  <w:style w:type="paragraph" w:styleId="Heading1">
    <w:name w:val="heading 1"/>
    <w:aliases w:val="MCET-Mini-Heading-1"/>
    <w:basedOn w:val="Normal"/>
    <w:next w:val="Normal"/>
    <w:link w:val="Heading1Char"/>
    <w:autoRedefine/>
    <w:uiPriority w:val="9"/>
    <w:qFormat/>
    <w:rsid w:val="007B4CBA"/>
    <w:pPr>
      <w:keepNext/>
      <w:keepLines/>
      <w:pageBreakBefore/>
      <w:spacing w:before="240" w:after="360"/>
      <w:outlineLvl w:val="0"/>
    </w:pPr>
    <w:rPr>
      <w:rFonts w:ascii="Times New Roman" w:eastAsia="Times New Roman" w:hAnsi="Times New Roman"/>
      <w:caps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EC1"/>
    <w:pPr>
      <w:keepNext/>
      <w:keepLines/>
      <w:spacing w:before="40" w:after="0"/>
      <w:outlineLvl w:val="1"/>
    </w:pPr>
    <w:rPr>
      <w:rFonts w:ascii="Cambria" w:eastAsia="Times New Roman" w:hAnsi="Cambria"/>
      <w:color w:val="365F9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2071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7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F0D"/>
  </w:style>
  <w:style w:type="paragraph" w:styleId="Footer">
    <w:name w:val="footer"/>
    <w:basedOn w:val="Normal"/>
    <w:link w:val="FooterChar"/>
    <w:uiPriority w:val="99"/>
    <w:unhideWhenUsed/>
    <w:rsid w:val="00137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F0D"/>
  </w:style>
  <w:style w:type="character" w:customStyle="1" w:styleId="Heading1Char">
    <w:name w:val="Heading 1 Char"/>
    <w:aliases w:val="MCET-Mini-Heading-1 Char"/>
    <w:link w:val="Heading1"/>
    <w:uiPriority w:val="9"/>
    <w:rsid w:val="007B4CBA"/>
    <w:rPr>
      <w:rFonts w:ascii="Times New Roman" w:eastAsia="Times New Roman" w:hAnsi="Times New Roman" w:cs="Times New Roman"/>
      <w:caps/>
      <w:color w:val="00000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3688C"/>
    <w:pPr>
      <w:spacing w:after="100"/>
    </w:pPr>
  </w:style>
  <w:style w:type="paragraph" w:customStyle="1" w:styleId="MCET-Abstract">
    <w:name w:val="MCET-Abstract"/>
    <w:basedOn w:val="Normal"/>
    <w:qFormat/>
    <w:rsid w:val="007B4CBA"/>
    <w:pPr>
      <w:ind w:firstLine="720"/>
      <w:jc w:val="both"/>
    </w:pPr>
    <w:rPr>
      <w:rFonts w:ascii="Times New Roman" w:hAnsi="Times New Roman"/>
      <w:sz w:val="24"/>
      <w:szCs w:val="24"/>
    </w:rPr>
  </w:style>
  <w:style w:type="paragraph" w:customStyle="1" w:styleId="MCET-Heading-1">
    <w:name w:val="MCET-Heading-1"/>
    <w:basedOn w:val="Heading1"/>
    <w:next w:val="Normal"/>
    <w:link w:val="MCET-Heading-1Char"/>
    <w:qFormat/>
    <w:rsid w:val="00C23E11"/>
    <w:pPr>
      <w:numPr>
        <w:numId w:val="21"/>
      </w:numPr>
    </w:pPr>
  </w:style>
  <w:style w:type="paragraph" w:customStyle="1" w:styleId="MCET-Acknowledgement">
    <w:name w:val="MCET-Acknowledgement"/>
    <w:basedOn w:val="MCET-Abstract"/>
    <w:qFormat/>
    <w:rsid w:val="007B4CBA"/>
  </w:style>
  <w:style w:type="paragraph" w:customStyle="1" w:styleId="MCET-Normal">
    <w:name w:val="MCET-Normal"/>
    <w:basedOn w:val="MCET-Acknowledgement"/>
    <w:autoRedefine/>
    <w:qFormat/>
    <w:rsid w:val="000402DF"/>
    <w:pPr>
      <w:spacing w:after="240" w:line="360" w:lineRule="auto"/>
    </w:pPr>
  </w:style>
  <w:style w:type="character" w:customStyle="1" w:styleId="Heading2Char">
    <w:name w:val="Heading 2 Char"/>
    <w:link w:val="Heading2"/>
    <w:uiPriority w:val="9"/>
    <w:rsid w:val="00A53EC1"/>
    <w:rPr>
      <w:rFonts w:ascii="Cambria" w:eastAsia="Times New Roman" w:hAnsi="Cambria" w:cs="Times New Roman"/>
      <w:color w:val="365F91"/>
      <w:sz w:val="26"/>
      <w:szCs w:val="26"/>
    </w:rPr>
  </w:style>
  <w:style w:type="paragraph" w:customStyle="1" w:styleId="MCET-Heading-2">
    <w:name w:val="MCET-Heading-2"/>
    <w:basedOn w:val="MCET-Heading-1"/>
    <w:next w:val="MCET-Normal"/>
    <w:link w:val="MCET-Heading-2Char"/>
    <w:autoRedefine/>
    <w:qFormat/>
    <w:rsid w:val="00C23E11"/>
    <w:pPr>
      <w:pageBreakBefore w:val="0"/>
      <w:numPr>
        <w:ilvl w:val="1"/>
      </w:numPr>
      <w:spacing w:after="240"/>
    </w:pPr>
    <w:rPr>
      <w:caps w:val="0"/>
      <w:sz w:val="28"/>
    </w:rPr>
  </w:style>
  <w:style w:type="paragraph" w:styleId="ListParagraph">
    <w:name w:val="List Paragraph"/>
    <w:basedOn w:val="Normal"/>
    <w:uiPriority w:val="34"/>
    <w:qFormat/>
    <w:rsid w:val="00A53EC1"/>
    <w:pPr>
      <w:ind w:left="720"/>
      <w:contextualSpacing/>
    </w:pPr>
  </w:style>
  <w:style w:type="paragraph" w:customStyle="1" w:styleId="MCET-Heading-3">
    <w:name w:val="MCET-Heading-3"/>
    <w:basedOn w:val="MCET-Heading-2"/>
    <w:next w:val="MCET-Normal"/>
    <w:autoRedefine/>
    <w:qFormat/>
    <w:rsid w:val="00DE4347"/>
    <w:pPr>
      <w:numPr>
        <w:ilvl w:val="2"/>
      </w:numPr>
    </w:pPr>
  </w:style>
  <w:style w:type="character" w:customStyle="1" w:styleId="MCET-Heading-1Char">
    <w:name w:val="MCET-Heading-1 Char"/>
    <w:link w:val="MCET-Heading-1"/>
    <w:rsid w:val="00C23E11"/>
    <w:rPr>
      <w:rFonts w:ascii="Times New Roman" w:eastAsia="Times New Roman" w:hAnsi="Times New Roman" w:cs="Times New Roman"/>
      <w:caps/>
      <w:color w:val="000000"/>
      <w:sz w:val="32"/>
      <w:szCs w:val="32"/>
    </w:rPr>
  </w:style>
  <w:style w:type="character" w:customStyle="1" w:styleId="MCET-Heading-2Char">
    <w:name w:val="MCET-Heading-2 Char"/>
    <w:link w:val="MCET-Heading-2"/>
    <w:rsid w:val="00C23E11"/>
    <w:rPr>
      <w:rFonts w:ascii="Times New Roman" w:eastAsia="Times New Roman" w:hAnsi="Times New Roman" w:cs="Times New Roman"/>
      <w:caps w:val="0"/>
      <w:color w:val="000000"/>
      <w:sz w:val="2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E7FFC"/>
    <w:pPr>
      <w:spacing w:line="240" w:lineRule="auto"/>
    </w:pPr>
    <w:rPr>
      <w:i/>
      <w:iCs/>
      <w:color w:val="1F497D"/>
      <w:sz w:val="18"/>
      <w:szCs w:val="18"/>
    </w:rPr>
  </w:style>
  <w:style w:type="paragraph" w:customStyle="1" w:styleId="MCET-Figure-Caption">
    <w:name w:val="MCET-Figure-Caption"/>
    <w:basedOn w:val="Caption"/>
    <w:next w:val="MCET-Normal"/>
    <w:autoRedefine/>
    <w:qFormat/>
    <w:rsid w:val="007E7FFC"/>
    <w:pPr>
      <w:jc w:val="center"/>
    </w:pPr>
    <w:rPr>
      <w:rFonts w:ascii="Times New Roman" w:hAnsi="Times New Roman"/>
      <w:i w:val="0"/>
      <w:color w:val="000000"/>
      <w:sz w:val="20"/>
      <w:szCs w:val="20"/>
    </w:rPr>
  </w:style>
  <w:style w:type="paragraph" w:customStyle="1" w:styleId="MCET-Table-Caption">
    <w:name w:val="MCET-Table-Caption"/>
    <w:basedOn w:val="Caption"/>
    <w:next w:val="Normal"/>
    <w:autoRedefine/>
    <w:qFormat/>
    <w:rsid w:val="00FE465A"/>
    <w:pPr>
      <w:keepNext/>
      <w:jc w:val="center"/>
    </w:pPr>
    <w:rPr>
      <w:rFonts w:ascii="Times New Roman" w:hAnsi="Times New Roman"/>
      <w:i w:val="0"/>
      <w:color w:val="000000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C5555"/>
    <w:pPr>
      <w:spacing w:after="0"/>
    </w:pPr>
  </w:style>
  <w:style w:type="character" w:styleId="Hyperlink">
    <w:name w:val="Hyperlink"/>
    <w:uiPriority w:val="99"/>
    <w:unhideWhenUsed/>
    <w:rsid w:val="00FC5555"/>
    <w:rPr>
      <w:color w:val="0000FF"/>
      <w:u w:val="single"/>
    </w:rPr>
  </w:style>
  <w:style w:type="paragraph" w:customStyle="1" w:styleId="NormalParagraph">
    <w:name w:val="NormalParagraph"/>
    <w:basedOn w:val="Normal"/>
    <w:link w:val="NormalParagraphChar"/>
    <w:qFormat/>
    <w:rsid w:val="00FC5555"/>
    <w:pPr>
      <w:spacing w:after="0" w:line="360" w:lineRule="auto"/>
      <w:ind w:firstLine="360"/>
      <w:jc w:val="both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NormalParagraphChar">
    <w:name w:val="NormalParagraph Char"/>
    <w:link w:val="NormalParagraph"/>
    <w:rsid w:val="00FC5555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MCET-ListOfFigures">
    <w:name w:val="MCET-ListOfFigures"/>
    <w:basedOn w:val="TableofFigures"/>
    <w:autoRedefine/>
    <w:qFormat/>
    <w:rsid w:val="001045F9"/>
    <w:pPr>
      <w:tabs>
        <w:tab w:val="right" w:leader="dot" w:pos="8495"/>
      </w:tabs>
    </w:pPr>
    <w:rPr>
      <w:rFonts w:ascii="Times New Roman" w:hAnsi="Times New Roman"/>
      <w:noProof/>
      <w:sz w:val="24"/>
    </w:rPr>
  </w:style>
  <w:style w:type="paragraph" w:customStyle="1" w:styleId="MCET-ListOfTables">
    <w:name w:val="MCET-ListOfTables"/>
    <w:basedOn w:val="TableofFigures"/>
    <w:qFormat/>
    <w:rsid w:val="001045F9"/>
    <w:pPr>
      <w:tabs>
        <w:tab w:val="right" w:leader="dot" w:pos="8495"/>
      </w:tabs>
    </w:pPr>
    <w:rPr>
      <w:rFonts w:ascii="Times New Roman" w:hAnsi="Times New Roman"/>
      <w:sz w:val="24"/>
      <w:szCs w:val="24"/>
    </w:rPr>
  </w:style>
  <w:style w:type="paragraph" w:customStyle="1" w:styleId="MCET-Reference-Heading">
    <w:name w:val="MCET-Reference-Heading"/>
    <w:basedOn w:val="MCET-Heading-1"/>
    <w:autoRedefine/>
    <w:qFormat/>
    <w:rsid w:val="0015550A"/>
    <w:pPr>
      <w:numPr>
        <w:numId w:val="0"/>
      </w:numPr>
    </w:pPr>
  </w:style>
  <w:style w:type="paragraph" w:customStyle="1" w:styleId="MCET-Appendix-Heading">
    <w:name w:val="MCET-Appendix-Heading"/>
    <w:basedOn w:val="MCET-Heading-1"/>
    <w:next w:val="MCET-Normal"/>
    <w:autoRedefine/>
    <w:qFormat/>
    <w:rsid w:val="0015550A"/>
    <w:pPr>
      <w:numPr>
        <w:numId w:val="25"/>
      </w:numPr>
    </w:pPr>
  </w:style>
  <w:style w:type="paragraph" w:customStyle="1" w:styleId="MCET-Appendix-Heading-2">
    <w:name w:val="MCET-Appendix-Heading-2"/>
    <w:basedOn w:val="MCET-Appendix-Heading"/>
    <w:next w:val="MCET-Normal"/>
    <w:autoRedefine/>
    <w:qFormat/>
    <w:rsid w:val="0015550A"/>
    <w:pPr>
      <w:pageBreakBefore w:val="0"/>
      <w:numPr>
        <w:ilvl w:val="1"/>
      </w:numPr>
    </w:pPr>
    <w:rPr>
      <w:sz w:val="28"/>
    </w:rPr>
  </w:style>
  <w:style w:type="paragraph" w:customStyle="1" w:styleId="Style1">
    <w:name w:val="Style1"/>
    <w:basedOn w:val="MCET-Appendix-Heading"/>
    <w:next w:val="MCET-Appendix-Heading-2"/>
    <w:qFormat/>
    <w:rsid w:val="0015550A"/>
    <w:pPr>
      <w:numPr>
        <w:numId w:val="0"/>
      </w:numPr>
      <w:ind w:left="1230" w:hanging="1230"/>
    </w:pPr>
  </w:style>
  <w:style w:type="paragraph" w:customStyle="1" w:styleId="MCET-Appendix-Heading-3">
    <w:name w:val="MCET-Appendix-Heading-3"/>
    <w:basedOn w:val="MCET-Appendix-Heading-2"/>
    <w:next w:val="MCET-Normal"/>
    <w:autoRedefine/>
    <w:qFormat/>
    <w:rsid w:val="0015550A"/>
    <w:pPr>
      <w:numPr>
        <w:ilvl w:val="2"/>
      </w:numPr>
      <w:ind w:left="851" w:hanging="851"/>
    </w:pPr>
  </w:style>
  <w:style w:type="paragraph" w:styleId="NormalWeb">
    <w:name w:val="Normal (Web)"/>
    <w:basedOn w:val="Normal"/>
    <w:uiPriority w:val="99"/>
    <w:semiHidden/>
    <w:unhideWhenUsed/>
    <w:rsid w:val="008F1E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BC31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0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STACKOVERFLOW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ALVINALEXANDER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QLITETUTORIAL.NE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yperlink" Target="HTTPS://WWW.CODEJAVA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.sys15\Downloads\Miniproject_template201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0627539-6B4B-43C6-A2C1-E81EC4795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Miniproject_template2014</Template>
  <TotalTime>102</TotalTime>
  <Pages>25</Pages>
  <Words>2882</Words>
  <Characters>16432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19276</CharactersWithSpaces>
  <SharedDoc>false</SharedDoc>
  <HLinks>
    <vt:vector size="156" baseType="variant">
      <vt:variant>
        <vt:i4>1966170</vt:i4>
      </vt:variant>
      <vt:variant>
        <vt:i4>178</vt:i4>
      </vt:variant>
      <vt:variant>
        <vt:i4>0</vt:i4>
      </vt:variant>
      <vt:variant>
        <vt:i4>5</vt:i4>
      </vt:variant>
      <vt:variant>
        <vt:lpwstr>http://www.strategy-business.com/article/11518?pg=all</vt:lpwstr>
      </vt:variant>
      <vt:variant>
        <vt:lpwstr/>
      </vt:variant>
      <vt:variant>
        <vt:i4>4194315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4194315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_ENREF_10</vt:lpwstr>
      </vt:variant>
      <vt:variant>
        <vt:i4>4325387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4390923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1572917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_Toc385241742</vt:lpwstr>
      </vt:variant>
      <vt:variant>
        <vt:i4>3342412</vt:i4>
      </vt:variant>
      <vt:variant>
        <vt:i4>113</vt:i4>
      </vt:variant>
      <vt:variant>
        <vt:i4>0</vt:i4>
      </vt:variant>
      <vt:variant>
        <vt:i4>5</vt:i4>
      </vt:variant>
      <vt:variant>
        <vt:lpwstr>C:\reghu\MCET\Courses\2014-Spring\2014MiniProjects\Guidelines\Final-Report\MIni_FinalReport_reghu-v01.docx</vt:lpwstr>
      </vt:variant>
      <vt:variant>
        <vt:lpwstr>_Toc385279245</vt:lpwstr>
      </vt:variant>
      <vt:variant>
        <vt:i4>3342412</vt:i4>
      </vt:variant>
      <vt:variant>
        <vt:i4>107</vt:i4>
      </vt:variant>
      <vt:variant>
        <vt:i4>0</vt:i4>
      </vt:variant>
      <vt:variant>
        <vt:i4>5</vt:i4>
      </vt:variant>
      <vt:variant>
        <vt:lpwstr>C:\reghu\MCET\Courses\2014-Spring\2014MiniProjects\Guidelines\Final-Report\MIni_FinalReport_reghu-v01.docx</vt:lpwstr>
      </vt:variant>
      <vt:variant>
        <vt:lpwstr>_Toc385279244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_Toc385279236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_Toc385279235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_Toc385279234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_Toc385279233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_Toc385279232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_Toc385279231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_Toc385279230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_Toc385279229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_Toc385279228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_Toc385279227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_Toc385279226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_Toc385279225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_Toc385279224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_Toc385279223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_Toc385279222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_Toc385279221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_Toc385279220</vt:lpwstr>
      </vt:variant>
      <vt:variant>
        <vt:i4>4194315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User</cp:lastModifiedBy>
  <cp:revision>38</cp:revision>
  <dcterms:created xsi:type="dcterms:W3CDTF">2017-04-07T07:03:00Z</dcterms:created>
  <dcterms:modified xsi:type="dcterms:W3CDTF">2019-04-26T02:59:00Z</dcterms:modified>
</cp:coreProperties>
</file>